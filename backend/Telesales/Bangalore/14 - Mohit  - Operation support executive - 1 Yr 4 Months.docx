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15E5" w:rsidRDefault="009F082E" w:rsidP="00782276">
      <w:pPr>
        <w:pStyle w:val="Name"/>
        <w:rPr>
          <w:b w:val="0"/>
          <w:bCs/>
          <w:sz w:val="24"/>
          <w:szCs w:val="24"/>
        </w:rPr>
      </w:pPr>
      <w:r>
        <w:rPr>
          <w:b w:val="0"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5287645</wp:posOffset>
            </wp:positionH>
            <wp:positionV relativeFrom="paragraph">
              <wp:posOffset>-252730</wp:posOffset>
            </wp:positionV>
            <wp:extent cx="819785" cy="985520"/>
            <wp:effectExtent l="88900" t="88900" r="107315" b="11938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785" cy="9855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57BC" w:rsidRPr="00FF473B">
        <w:rPr>
          <w:b w:val="0"/>
          <w:bCs/>
          <w:sz w:val="24"/>
          <w:szCs w:val="24"/>
        </w:rPr>
        <w:t>mohit kanwar</w:t>
      </w:r>
      <w:r w:rsidR="007D4047">
        <w:rPr>
          <w:b w:val="0"/>
          <w:bCs/>
          <w:sz w:val="24"/>
          <w:szCs w:val="24"/>
        </w:rPr>
        <w:t xml:space="preserve">.                </w:t>
      </w:r>
    </w:p>
    <w:p w:rsidR="00782276" w:rsidRDefault="00782276" w:rsidP="00782276">
      <w:pPr>
        <w:pStyle w:val="Name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Kanwar niwas new flowerdale chotta shimla</w:t>
      </w:r>
      <w:r w:rsidR="00963B04">
        <w:rPr>
          <w:b w:val="0"/>
          <w:bCs/>
          <w:sz w:val="24"/>
          <w:szCs w:val="24"/>
        </w:rPr>
        <w:t xml:space="preserve"> 171002</w:t>
      </w:r>
      <w:r w:rsidR="007D4047">
        <w:rPr>
          <w:b w:val="0"/>
          <w:bCs/>
          <w:sz w:val="24"/>
          <w:szCs w:val="24"/>
        </w:rPr>
        <w:t xml:space="preserve">.                    </w:t>
      </w:r>
    </w:p>
    <w:p w:rsidR="00782276" w:rsidRDefault="00123FD0" w:rsidP="00782276">
      <w:pPr>
        <w:pStyle w:val="Name"/>
        <w:rPr>
          <w:b w:val="0"/>
          <w:bCs/>
          <w:sz w:val="24"/>
          <w:szCs w:val="24"/>
        </w:rPr>
      </w:pPr>
      <w:hyperlink r:id="rId9" w:history="1">
        <w:r w:rsidR="00091C38" w:rsidRPr="00DF0B69">
          <w:rPr>
            <w:rStyle w:val="Hyperlink"/>
            <w:b w:val="0"/>
            <w:bCs/>
            <w:sz w:val="24"/>
            <w:szCs w:val="24"/>
          </w:rPr>
          <w:t>mohitkanwar02@gmail.com</w:t>
        </w:r>
      </w:hyperlink>
    </w:p>
    <w:p w:rsidR="00091C38" w:rsidRDefault="00091C38" w:rsidP="00782276">
      <w:pPr>
        <w:pStyle w:val="Name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8580735353</w:t>
      </w:r>
    </w:p>
    <w:p w:rsidR="00091C38" w:rsidRPr="00782276" w:rsidRDefault="00091C38" w:rsidP="00782276">
      <w:pPr>
        <w:pStyle w:val="Name"/>
        <w:rPr>
          <w:b w:val="0"/>
          <w:bCs/>
          <w:sz w:val="24"/>
          <w:szCs w:val="24"/>
        </w:rPr>
      </w:pPr>
    </w:p>
    <w:sdt>
      <w:sdtPr>
        <w:id w:val="-1179423465"/>
        <w:placeholder>
          <w:docPart w:val="9D6EBA0ECE96814CB15DC4C81270180C"/>
        </w:placeholder>
        <w:temporary/>
        <w:showingPlcHdr/>
        <w15:appearance w15:val="hidden"/>
      </w:sdtPr>
      <w:sdtEndPr/>
      <w:sdtContent>
        <w:p w:rsidR="008115E5" w:rsidRDefault="00691927">
          <w:pPr>
            <w:pStyle w:val="Heading1"/>
          </w:pPr>
          <w:r>
            <w:t>Objective</w:t>
          </w:r>
        </w:p>
      </w:sdtContent>
    </w:sdt>
    <w:p w:rsidR="008115E5" w:rsidRDefault="001060A4" w:rsidP="002A3730">
      <w:pPr>
        <w:pStyle w:val="ListParagraph"/>
        <w:numPr>
          <w:ilvl w:val="0"/>
          <w:numId w:val="15"/>
        </w:numPr>
      </w:pPr>
      <w:r>
        <w:t>To be associated with reputed company</w:t>
      </w:r>
      <w:r w:rsidR="00414394">
        <w:t xml:space="preserve"> and learn good working skills and knowledge.</w:t>
      </w:r>
    </w:p>
    <w:sdt>
      <w:sdtPr>
        <w:id w:val="1728489637"/>
        <w:placeholder>
          <w:docPart w:val="6F6D2A716309C448B5FC32FFAF3C2A47"/>
        </w:placeholder>
        <w:temporary/>
        <w:showingPlcHdr/>
        <w15:appearance w15:val="hidden"/>
      </w:sdtPr>
      <w:sdtEndPr/>
      <w:sdtContent>
        <w:p w:rsidR="008115E5" w:rsidRDefault="00691927" w:rsidP="0084415F">
          <w:pPr>
            <w:pStyle w:val="Heading1"/>
          </w:pPr>
          <w:r>
            <w:t>Experience</w:t>
          </w:r>
        </w:p>
      </w:sdtContent>
    </w:sdt>
    <w:p w:rsidR="008115E5" w:rsidRDefault="00587DEA" w:rsidP="00716B79">
      <w:pPr>
        <w:pStyle w:val="ListParagraph"/>
        <w:numPr>
          <w:ilvl w:val="0"/>
          <w:numId w:val="15"/>
        </w:numPr>
      </w:pPr>
      <w:r>
        <w:t>6 months of expe</w:t>
      </w:r>
      <w:r w:rsidR="00BB116B">
        <w:t xml:space="preserve">rience with </w:t>
      </w:r>
      <w:r w:rsidR="0013719D">
        <w:t>aegis customer support service</w:t>
      </w:r>
      <w:r w:rsidR="003F0764">
        <w:t>s</w:t>
      </w:r>
      <w:r w:rsidR="0013719D">
        <w:t xml:space="preserve"> private limited</w:t>
      </w:r>
      <w:r w:rsidR="00275C3B">
        <w:t xml:space="preserve"> as</w:t>
      </w:r>
      <w:r w:rsidR="003F0764">
        <w:t xml:space="preserve"> capacity of </w:t>
      </w:r>
      <w:r w:rsidR="00716B79">
        <w:t>Executive-operations</w:t>
      </w:r>
    </w:p>
    <w:p w:rsidR="008115E5" w:rsidRDefault="008115E5" w:rsidP="00587DEA">
      <w:pPr>
        <w:pStyle w:val="ListBullet"/>
        <w:numPr>
          <w:ilvl w:val="0"/>
          <w:numId w:val="0"/>
        </w:numPr>
        <w:ind w:left="216"/>
      </w:pPr>
    </w:p>
    <w:sdt>
      <w:sdtPr>
        <w:id w:val="720946933"/>
        <w:placeholder>
          <w:docPart w:val="A501439F9DF60B4C902D0368A32D7A93"/>
        </w:placeholder>
        <w:temporary/>
        <w15:appearance w15:val="hidden"/>
      </w:sdtPr>
      <w:sdtEndPr/>
      <w:sdtContent>
        <w:p w:rsidR="008115E5" w:rsidRDefault="00691927">
          <w:pPr>
            <w:pStyle w:val="Heading1"/>
          </w:pPr>
          <w:r>
            <w:t>Education</w:t>
          </w:r>
        </w:p>
      </w:sdtContent>
    </w:sdt>
    <w:p w:rsidR="008115E5" w:rsidRDefault="00B0613A" w:rsidP="00B0613A">
      <w:pPr>
        <w:pStyle w:val="ListParagraph"/>
        <w:numPr>
          <w:ilvl w:val="0"/>
          <w:numId w:val="19"/>
        </w:numPr>
      </w:pPr>
      <w:r>
        <w:t>I have done</w:t>
      </w:r>
      <w:r w:rsidR="005816EA">
        <w:t xml:space="preserve"> my graduation in</w:t>
      </w:r>
      <w:r>
        <w:t xml:space="preserve"> </w:t>
      </w:r>
      <w:r w:rsidR="00211312">
        <w:t>BHM (</w:t>
      </w:r>
      <w:r>
        <w:t>B</w:t>
      </w:r>
      <w:r w:rsidR="008D368B">
        <w:t>achelor’s in hotel management</w:t>
      </w:r>
      <w:r w:rsidR="00211312">
        <w:t>)</w:t>
      </w:r>
      <w:r w:rsidR="008D368B">
        <w:t xml:space="preserve"> from </w:t>
      </w:r>
      <w:proofErr w:type="spellStart"/>
      <w:r w:rsidR="008D368B">
        <w:t>Bahara</w:t>
      </w:r>
      <w:proofErr w:type="spellEnd"/>
      <w:r w:rsidR="008D368B">
        <w:t xml:space="preserve"> U</w:t>
      </w:r>
      <w:r w:rsidR="00994275">
        <w:t>niversity , Shimla hills</w:t>
      </w:r>
    </w:p>
    <w:p w:rsidR="00994275" w:rsidRDefault="00C861B2" w:rsidP="00B0613A">
      <w:pPr>
        <w:pStyle w:val="ListParagraph"/>
        <w:numPr>
          <w:ilvl w:val="0"/>
          <w:numId w:val="19"/>
        </w:numPr>
      </w:pPr>
      <w:r>
        <w:t xml:space="preserve">I have done my schooling from </w:t>
      </w:r>
      <w:proofErr w:type="spellStart"/>
      <w:r w:rsidR="00631083">
        <w:rPr>
          <w:lang w:val="en-IN"/>
        </w:rPr>
        <w:t>Kendr</w:t>
      </w:r>
      <w:r w:rsidR="00CC469D">
        <w:rPr>
          <w:lang w:val="en-IN"/>
        </w:rPr>
        <w:t>iya</w:t>
      </w:r>
      <w:proofErr w:type="spellEnd"/>
      <w:r w:rsidR="00631083">
        <w:rPr>
          <w:lang w:val="en-IN"/>
        </w:rPr>
        <w:t xml:space="preserve"> </w:t>
      </w:r>
      <w:proofErr w:type="spellStart"/>
      <w:r w:rsidR="00631083">
        <w:rPr>
          <w:lang w:val="en-IN"/>
        </w:rPr>
        <w:t>Vidyalaya</w:t>
      </w:r>
      <w:proofErr w:type="spellEnd"/>
      <w:r w:rsidR="00631083">
        <w:rPr>
          <w:lang w:val="en-IN"/>
        </w:rPr>
        <w:t xml:space="preserve"> </w:t>
      </w:r>
      <w:proofErr w:type="spellStart"/>
      <w:r w:rsidR="00631083">
        <w:rPr>
          <w:lang w:val="en-IN"/>
        </w:rPr>
        <w:t>Jakhoo</w:t>
      </w:r>
      <w:proofErr w:type="spellEnd"/>
      <w:r w:rsidR="00631083">
        <w:rPr>
          <w:lang w:val="en-IN"/>
        </w:rPr>
        <w:t xml:space="preserve"> Hills Shimla</w:t>
      </w:r>
    </w:p>
    <w:p w:rsidR="008115E5" w:rsidRDefault="0093466C">
      <w:pPr>
        <w:pStyle w:val="Heading1"/>
      </w:pPr>
      <w:r>
        <w:t>Languages</w:t>
      </w:r>
    </w:p>
    <w:p w:rsidR="008115E5" w:rsidRDefault="0093466C" w:rsidP="0093466C">
      <w:pPr>
        <w:pStyle w:val="ListBullet"/>
        <w:numPr>
          <w:ilvl w:val="0"/>
          <w:numId w:val="20"/>
        </w:numPr>
      </w:pPr>
      <w:r>
        <w:t>Hindi</w:t>
      </w:r>
    </w:p>
    <w:p w:rsidR="0093466C" w:rsidRDefault="0093466C" w:rsidP="0093466C">
      <w:pPr>
        <w:pStyle w:val="ListBullet"/>
        <w:numPr>
          <w:ilvl w:val="0"/>
          <w:numId w:val="20"/>
        </w:numPr>
      </w:pPr>
      <w:r>
        <w:t>English</w:t>
      </w:r>
    </w:p>
    <w:p w:rsidR="0093466C" w:rsidRDefault="000C0DC8" w:rsidP="004934AF">
      <w:pPr>
        <w:pStyle w:val="Heading1"/>
      </w:pPr>
      <w:r>
        <w:t>Hobbies</w:t>
      </w:r>
    </w:p>
    <w:p w:rsidR="000C0DC8" w:rsidRDefault="000C0DC8" w:rsidP="000C0DC8">
      <w:pPr>
        <w:pStyle w:val="ListParagraph"/>
        <w:numPr>
          <w:ilvl w:val="0"/>
          <w:numId w:val="21"/>
        </w:numPr>
      </w:pPr>
      <w:r>
        <w:t>Cooking</w:t>
      </w:r>
    </w:p>
    <w:p w:rsidR="007A2565" w:rsidRDefault="002F5E38" w:rsidP="007A2565">
      <w:pPr>
        <w:pStyle w:val="ListParagraph"/>
        <w:numPr>
          <w:ilvl w:val="0"/>
          <w:numId w:val="21"/>
        </w:numPr>
      </w:pPr>
      <w:r>
        <w:t xml:space="preserve">Exploring new places </w:t>
      </w:r>
    </w:p>
    <w:p w:rsidR="007A2565" w:rsidRDefault="007F60D5" w:rsidP="007A2565">
      <w:pPr>
        <w:pStyle w:val="Heading1"/>
      </w:pPr>
      <w:r>
        <w:t>Strengths</w:t>
      </w:r>
    </w:p>
    <w:p w:rsidR="007F60D5" w:rsidRDefault="007F60D5" w:rsidP="007F60D5">
      <w:pPr>
        <w:pStyle w:val="ListParagraph"/>
        <w:numPr>
          <w:ilvl w:val="0"/>
          <w:numId w:val="22"/>
        </w:numPr>
      </w:pPr>
      <w:r>
        <w:t xml:space="preserve">Hard working </w:t>
      </w:r>
    </w:p>
    <w:p w:rsidR="007F60D5" w:rsidRDefault="007F60D5" w:rsidP="007F60D5">
      <w:pPr>
        <w:pStyle w:val="ListParagraph"/>
        <w:numPr>
          <w:ilvl w:val="0"/>
          <w:numId w:val="22"/>
        </w:numPr>
      </w:pPr>
      <w:r>
        <w:t>Honest</w:t>
      </w:r>
    </w:p>
    <w:p w:rsidR="0078220F" w:rsidRDefault="0078220F" w:rsidP="007F60D5">
      <w:pPr>
        <w:pStyle w:val="ListParagraph"/>
        <w:numPr>
          <w:ilvl w:val="0"/>
          <w:numId w:val="22"/>
        </w:numPr>
      </w:pPr>
      <w:r>
        <w:t>Quick learner</w:t>
      </w:r>
    </w:p>
    <w:p w:rsidR="001A42BF" w:rsidRDefault="001A42BF" w:rsidP="001A42BF">
      <w:pPr>
        <w:pStyle w:val="Heading2"/>
      </w:pPr>
    </w:p>
    <w:p w:rsidR="00C87C46" w:rsidRDefault="00071E4E" w:rsidP="00071E4E">
      <w:r w:rsidRPr="00C87C46">
        <w:rPr>
          <w:b/>
          <w:bCs/>
        </w:rPr>
        <w:t>Place</w:t>
      </w:r>
      <w:r>
        <w:t>-</w:t>
      </w:r>
      <w:r w:rsidR="002A1F05">
        <w:t>Shimla</w:t>
      </w:r>
    </w:p>
    <w:p w:rsidR="00071E4E" w:rsidRPr="007F60D5" w:rsidRDefault="00071E4E" w:rsidP="00071E4E">
      <w:r w:rsidRPr="00C87C46">
        <w:rPr>
          <w:b/>
          <w:bCs/>
        </w:rPr>
        <w:t>Date</w:t>
      </w:r>
      <w:r>
        <w:t>-</w:t>
      </w:r>
      <w:r w:rsidR="002A1F05">
        <w:t xml:space="preserve">06 </w:t>
      </w:r>
      <w:proofErr w:type="spellStart"/>
      <w:r w:rsidR="002A1F05">
        <w:t>july</w:t>
      </w:r>
      <w:proofErr w:type="spellEnd"/>
      <w:r w:rsidR="002A1F05">
        <w:t xml:space="preserve"> 2022</w:t>
      </w:r>
    </w:p>
    <w:sectPr w:rsidR="00071E4E" w:rsidRPr="007F60D5" w:rsidSect="00691927">
      <w:headerReference w:type="default" r:id="rId10"/>
      <w:footerReference w:type="default" r:id="rId11"/>
      <w:headerReference w:type="first" r:id="rId12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757BC" w:rsidRDefault="001757BC">
      <w:r>
        <w:separator/>
      </w:r>
    </w:p>
  </w:endnote>
  <w:endnote w:type="continuationSeparator" w:id="0">
    <w:p w:rsidR="001757BC" w:rsidRDefault="00175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115E5" w:rsidRDefault="0069192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757BC" w:rsidRDefault="001757BC">
      <w:r>
        <w:separator/>
      </w:r>
    </w:p>
  </w:footnote>
  <w:footnote w:type="continuationSeparator" w:id="0">
    <w:p w:rsidR="001757BC" w:rsidRDefault="00175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115E5" w:rsidRDefault="00691927">
    <w:r>
      <w:rPr>
        <w:noProof/>
        <w:lang w:eastAsia="zh-TW" w:bidi="hi-IN"/>
      </w:rPr>
      <mc:AlternateContent>
        <mc:Choice Requires="wps">
          <w:drawing>
            <wp:anchor distT="0" distB="0" distL="114300" distR="114300" simplePos="0" relativeHeight="251665408" behindDoc="1" locked="0" layoutInCell="1" allowOverlap="1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 xmlns:oel="http://schemas.microsoft.com/office/2019/extlst">
          <w:pict>
            <v:shape w14:anchorId="72EDE156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115E5" w:rsidRDefault="00691927">
    <w:r>
      <w:rPr>
        <w:noProof/>
        <w:lang w:eastAsia="zh-TW" w:bidi="hi-IN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115E5" w:rsidRDefault="008115E5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 xmlns:oel="http://schemas.microsoft.com/office/2019/extlst">
          <w:pict>
            <v:group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">
              <v:shape id="Frame 5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:rsidR="008115E5" w:rsidRDefault="008115E5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556FC"/>
    <w:multiLevelType w:val="hybridMultilevel"/>
    <w:tmpl w:val="7B2A59C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995036"/>
    <w:multiLevelType w:val="hybridMultilevel"/>
    <w:tmpl w:val="B9069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A348F6"/>
    <w:multiLevelType w:val="hybridMultilevel"/>
    <w:tmpl w:val="92C2C9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B2359A"/>
    <w:multiLevelType w:val="hybridMultilevel"/>
    <w:tmpl w:val="272E5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312B51"/>
    <w:multiLevelType w:val="hybridMultilevel"/>
    <w:tmpl w:val="EA9AB4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7D4DD3"/>
    <w:multiLevelType w:val="hybridMultilevel"/>
    <w:tmpl w:val="B296AA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697275"/>
    <w:multiLevelType w:val="hybridMultilevel"/>
    <w:tmpl w:val="7B5287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030D6F"/>
    <w:multiLevelType w:val="hybridMultilevel"/>
    <w:tmpl w:val="25D85B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B84398"/>
    <w:multiLevelType w:val="hybridMultilevel"/>
    <w:tmpl w:val="6B16C8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5"/>
  </w:num>
  <w:num w:numId="3">
    <w:abstractNumId w:val="11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9"/>
  </w:num>
  <w:num w:numId="14">
    <w:abstractNumId w:val="20"/>
  </w:num>
  <w:num w:numId="15">
    <w:abstractNumId w:val="21"/>
  </w:num>
  <w:num w:numId="16">
    <w:abstractNumId w:val="13"/>
  </w:num>
  <w:num w:numId="17">
    <w:abstractNumId w:val="10"/>
  </w:num>
  <w:num w:numId="18">
    <w:abstractNumId w:val="16"/>
  </w:num>
  <w:num w:numId="19">
    <w:abstractNumId w:val="12"/>
  </w:num>
  <w:num w:numId="20">
    <w:abstractNumId w:val="14"/>
  </w:num>
  <w:num w:numId="21">
    <w:abstractNumId w:val="18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attachedTemplate r:id="rId1"/>
  <w:revisionView w:inkAnnotations="0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BC"/>
    <w:rsid w:val="00052954"/>
    <w:rsid w:val="00071E4E"/>
    <w:rsid w:val="00091C38"/>
    <w:rsid w:val="000C0DC8"/>
    <w:rsid w:val="001060A4"/>
    <w:rsid w:val="00123FD0"/>
    <w:rsid w:val="0013719D"/>
    <w:rsid w:val="001647DC"/>
    <w:rsid w:val="001757BC"/>
    <w:rsid w:val="001A153D"/>
    <w:rsid w:val="001A42BF"/>
    <w:rsid w:val="00211312"/>
    <w:rsid w:val="00220E84"/>
    <w:rsid w:val="00275C3B"/>
    <w:rsid w:val="002A1F05"/>
    <w:rsid w:val="002A3730"/>
    <w:rsid w:val="002F5E38"/>
    <w:rsid w:val="003A62C3"/>
    <w:rsid w:val="003F0764"/>
    <w:rsid w:val="00414394"/>
    <w:rsid w:val="004573F0"/>
    <w:rsid w:val="004934AF"/>
    <w:rsid w:val="005816EA"/>
    <w:rsid w:val="00587DEA"/>
    <w:rsid w:val="005F14FD"/>
    <w:rsid w:val="00631083"/>
    <w:rsid w:val="00691927"/>
    <w:rsid w:val="00716B79"/>
    <w:rsid w:val="0078220F"/>
    <w:rsid w:val="00782276"/>
    <w:rsid w:val="007A2565"/>
    <w:rsid w:val="007B6165"/>
    <w:rsid w:val="007C3003"/>
    <w:rsid w:val="007D4047"/>
    <w:rsid w:val="007F60D5"/>
    <w:rsid w:val="008115E5"/>
    <w:rsid w:val="0084415F"/>
    <w:rsid w:val="008726BD"/>
    <w:rsid w:val="008A2D57"/>
    <w:rsid w:val="008C6958"/>
    <w:rsid w:val="008D368B"/>
    <w:rsid w:val="008E294B"/>
    <w:rsid w:val="00907A37"/>
    <w:rsid w:val="0093466C"/>
    <w:rsid w:val="00963B04"/>
    <w:rsid w:val="00982FB6"/>
    <w:rsid w:val="00994275"/>
    <w:rsid w:val="009F082E"/>
    <w:rsid w:val="00A375C5"/>
    <w:rsid w:val="00B0613A"/>
    <w:rsid w:val="00B170C0"/>
    <w:rsid w:val="00BB116B"/>
    <w:rsid w:val="00C861B2"/>
    <w:rsid w:val="00C87C46"/>
    <w:rsid w:val="00CB6538"/>
    <w:rsid w:val="00CC469D"/>
    <w:rsid w:val="00CD5589"/>
    <w:rsid w:val="00D861AE"/>
    <w:rsid w:val="00D93992"/>
    <w:rsid w:val="00DB6E6F"/>
    <w:rsid w:val="00DC7229"/>
    <w:rsid w:val="00F1597B"/>
    <w:rsid w:val="00F2277C"/>
    <w:rsid w:val="00F75042"/>
    <w:rsid w:val="00F774E3"/>
    <w:rsid w:val="00FD4025"/>
    <w:rsid w:val="00FE58CF"/>
    <w:rsid w:val="00FF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87546"/>
  <w15:chartTrackingRefBased/>
  <w15:docId w15:val="{6FC7F237-6923-2A4E-B2FA-FBA914B3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2C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character" w:styleId="Hyperlink">
    <w:name w:val="Hyperlink"/>
    <w:basedOn w:val="DefaultParagraphFont"/>
    <w:uiPriority w:val="99"/>
    <w:unhideWhenUsed/>
    <w:rsid w:val="00091C38"/>
    <w:rPr>
      <w:color w:val="53C3C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C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2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hyperlink" Target="mailto:mohitkanwar02@gmail.com" TargetMode="External" /><Relationship Id="rId14" Type="http://schemas.openxmlformats.org/officeDocument/2006/relationships/glossaryDocument" Target="glossary/document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5A370226-F2ED-AD4B-B362-53E19279A28F%7dtf16392110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D6EBA0ECE96814CB15DC4C8127018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C3F24-5D5F-DC4A-9131-6FADE7D1832E}"/>
      </w:docPartPr>
      <w:docPartBody>
        <w:p w:rsidR="00C90BD7" w:rsidRDefault="00C90BD7">
          <w:pPr>
            <w:pStyle w:val="9D6EBA0ECE96814CB15DC4C81270180C"/>
          </w:pPr>
          <w:r>
            <w:t>Objective</w:t>
          </w:r>
        </w:p>
      </w:docPartBody>
    </w:docPart>
    <w:docPart>
      <w:docPartPr>
        <w:name w:val="6F6D2A716309C448B5FC32FFAF3C2A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4EF619-C2D1-C142-B978-C495F1EB6D12}"/>
      </w:docPartPr>
      <w:docPartBody>
        <w:p w:rsidR="00C90BD7" w:rsidRDefault="00C90BD7">
          <w:pPr>
            <w:pStyle w:val="6F6D2A716309C448B5FC32FFAF3C2A47"/>
          </w:pPr>
          <w:r>
            <w:t>Experience</w:t>
          </w:r>
        </w:p>
      </w:docPartBody>
    </w:docPart>
    <w:docPart>
      <w:docPartPr>
        <w:name w:val="A501439F9DF60B4C902D0368A32D7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45D3D-EBEE-0949-9E42-4F8B4B0D6537}"/>
      </w:docPartPr>
      <w:docPartBody>
        <w:p w:rsidR="00C90BD7" w:rsidRDefault="00C90BD7">
          <w:pPr>
            <w:pStyle w:val="A501439F9DF60B4C902D0368A32D7A93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472C4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D7"/>
    <w:rsid w:val="00C9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D6EBA0ECE96814CB15DC4C81270180C">
    <w:name w:val="9D6EBA0ECE96814CB15DC4C81270180C"/>
  </w:style>
  <w:style w:type="paragraph" w:customStyle="1" w:styleId="6F6D2A716309C448B5FC32FFAF3C2A47">
    <w:name w:val="6F6D2A716309C448B5FC32FFAF3C2A47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sz w:val="20"/>
      <w:szCs w:val="20"/>
      <w:lang w:val="en-GB" w:eastAsia="ja-JP"/>
    </w:rPr>
  </w:style>
  <w:style w:type="paragraph" w:customStyle="1" w:styleId="A501439F9DF60B4C902D0368A32D7A93">
    <w:name w:val="A501439F9DF60B4C902D0368A32D7A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1BC31-05A1-4862-8BF6-6BE04D84EAD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%7b5A370226-F2ED-AD4B-B362-53E19279A28F%7dtf16392110.dotx</Template>
  <TotalTime>1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kanwar</dc:creator>
  <cp:keywords/>
  <dc:description/>
  <cp:lastModifiedBy>Anup Sarkar</cp:lastModifiedBy>
  <cp:revision>2</cp:revision>
  <dcterms:created xsi:type="dcterms:W3CDTF">2022-12-09T10:01:00Z</dcterms:created>
  <dcterms:modified xsi:type="dcterms:W3CDTF">2022-12-09T10:01:00Z</dcterms:modified>
</cp:coreProperties>
</file>