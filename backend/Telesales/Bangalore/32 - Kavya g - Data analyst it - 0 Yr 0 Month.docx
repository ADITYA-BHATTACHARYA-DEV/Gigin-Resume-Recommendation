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C3" w:rsidRDefault="009261C3" w:rsidP="002D1650">
      <w:pPr>
        <w:spacing w:after="0" w:line="240" w:lineRule="auto"/>
        <w:jc w:val="center"/>
        <w:rPr>
          <w:rStyle w:val="BookTitle"/>
          <w:rFonts w:eastAsia="Times New Roman"/>
          <w:color w:val="000000" w:themeColor="text1"/>
          <w:kern w:val="28"/>
          <w:sz w:val="28"/>
          <w:szCs w:val="52"/>
          <w:u w:val="single"/>
        </w:rPr>
      </w:pPr>
    </w:p>
    <w:p w:rsidR="002D1650" w:rsidRDefault="00107D8A" w:rsidP="002D1650">
      <w:pPr>
        <w:spacing w:after="0" w:line="240" w:lineRule="auto"/>
        <w:jc w:val="center"/>
        <w:rPr>
          <w:rStyle w:val="BookTitle"/>
          <w:rFonts w:eastAsia="Times New Roman"/>
          <w:color w:val="000000" w:themeColor="text1"/>
          <w:kern w:val="28"/>
          <w:sz w:val="28"/>
          <w:szCs w:val="52"/>
          <w:u w:val="single"/>
        </w:rPr>
      </w:pPr>
      <w:r w:rsidRPr="00FB4692">
        <w:rPr>
          <w:rStyle w:val="BookTitle"/>
          <w:rFonts w:eastAsia="Times New Roman"/>
          <w:color w:val="000000" w:themeColor="text1"/>
          <w:kern w:val="28"/>
          <w:sz w:val="28"/>
          <w:szCs w:val="52"/>
          <w:u w:val="single"/>
        </w:rPr>
        <w:t>RESUME</w:t>
      </w:r>
    </w:p>
    <w:p w:rsidR="00206E59" w:rsidRDefault="00206E59" w:rsidP="002D1650">
      <w:pPr>
        <w:spacing w:after="0" w:line="240" w:lineRule="auto"/>
        <w:jc w:val="center"/>
        <w:rPr>
          <w:rStyle w:val="BookTitle"/>
          <w:rFonts w:eastAsia="Times New Roman"/>
          <w:color w:val="000000" w:themeColor="text1"/>
          <w:kern w:val="28"/>
          <w:sz w:val="28"/>
          <w:szCs w:val="52"/>
          <w:u w:val="single"/>
        </w:rPr>
      </w:pPr>
    </w:p>
    <w:p w:rsidR="002D1650" w:rsidRPr="002D1650" w:rsidRDefault="002D1650" w:rsidP="002D1650">
      <w:pPr>
        <w:spacing w:after="0" w:line="240" w:lineRule="auto"/>
        <w:jc w:val="center"/>
        <w:rPr>
          <w:rStyle w:val="BookTitle"/>
          <w:rFonts w:eastAsia="Times New Roman"/>
          <w:color w:val="000000" w:themeColor="text1"/>
          <w:kern w:val="28"/>
          <w:sz w:val="28"/>
          <w:szCs w:val="52"/>
          <w:u w:val="single"/>
        </w:rPr>
      </w:pPr>
    </w:p>
    <w:p w:rsidR="002D1650" w:rsidRPr="00E61439" w:rsidRDefault="001F3A8F" w:rsidP="002D1650">
      <w:pPr>
        <w:spacing w:line="240" w:lineRule="auto"/>
        <w:jc w:val="both"/>
        <w:rPr>
          <w:sz w:val="28"/>
          <w:szCs w:val="28"/>
        </w:rPr>
      </w:pPr>
      <w:r w:rsidRPr="00E61439">
        <w:rPr>
          <w:b/>
          <w:bCs/>
          <w:smallCaps/>
          <w:sz w:val="28"/>
          <w:szCs w:val="28"/>
        </w:rPr>
        <w:t>Kavya G</w:t>
      </w:r>
      <w:r w:rsidR="007A77E6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 xml:space="preserve">          </w:t>
      </w:r>
      <w:r w:rsidR="007A77E6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ab/>
      </w:r>
      <w:r w:rsidR="00FE1BCA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ab/>
      </w:r>
      <w:r w:rsidR="00FE1BCA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ab/>
      </w:r>
      <w:r w:rsidR="00FE1BCA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ab/>
      </w:r>
      <w:r w:rsidR="00F43010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 xml:space="preserve"> </w:t>
      </w:r>
      <w:r w:rsidR="00264040">
        <w:rPr>
          <w:rStyle w:val="BookTitle"/>
          <w:rFonts w:eastAsia="Times New Roman"/>
          <w:b w:val="0"/>
          <w:color w:val="000000" w:themeColor="text1"/>
          <w:kern w:val="28"/>
          <w:sz w:val="40"/>
          <w:szCs w:val="52"/>
        </w:rPr>
        <w:t xml:space="preserve">                            </w:t>
      </w:r>
      <w:bookmarkStart w:id="0" w:name="_GoBack"/>
      <w:bookmarkEnd w:id="0"/>
      <w:proofErr w:type="gramStart"/>
      <w:r w:rsidR="009D1C81" w:rsidRPr="00E61439">
        <w:rPr>
          <w:sz w:val="28"/>
          <w:szCs w:val="28"/>
        </w:rPr>
        <w:t>Contact</w:t>
      </w:r>
      <w:r w:rsidR="009D1C81">
        <w:rPr>
          <w:sz w:val="28"/>
          <w:szCs w:val="28"/>
        </w:rPr>
        <w:t xml:space="preserve"> </w:t>
      </w:r>
      <w:r w:rsidR="009D1C81" w:rsidRPr="00E61439">
        <w:rPr>
          <w:sz w:val="28"/>
          <w:szCs w:val="28"/>
        </w:rPr>
        <w:t>:</w:t>
      </w:r>
      <w:proofErr w:type="gramEnd"/>
      <w:r w:rsidR="002D1650" w:rsidRPr="00E61439">
        <w:rPr>
          <w:sz w:val="28"/>
          <w:szCs w:val="28"/>
        </w:rPr>
        <w:t xml:space="preserve"> </w:t>
      </w:r>
      <w:hyperlink r:id="rId9" w:history="1">
        <w:r w:rsidR="002D1650" w:rsidRPr="00E61439">
          <w:rPr>
            <w:sz w:val="28"/>
            <w:szCs w:val="28"/>
          </w:rPr>
          <w:t>+91-</w:t>
        </w:r>
      </w:hyperlink>
      <w:r w:rsidR="004B18AD" w:rsidRPr="00E61439">
        <w:rPr>
          <w:sz w:val="28"/>
          <w:szCs w:val="28"/>
        </w:rPr>
        <w:t>9</w:t>
      </w:r>
      <w:r w:rsidR="0054510E" w:rsidRPr="00E61439">
        <w:rPr>
          <w:sz w:val="28"/>
          <w:szCs w:val="28"/>
        </w:rPr>
        <w:t>6</w:t>
      </w:r>
      <w:r w:rsidR="004B18AD" w:rsidRPr="00E61439">
        <w:rPr>
          <w:sz w:val="28"/>
          <w:szCs w:val="28"/>
        </w:rPr>
        <w:t>20726350</w:t>
      </w:r>
    </w:p>
    <w:p w:rsidR="002D1650" w:rsidRPr="003847EA" w:rsidRDefault="002D1650" w:rsidP="002D1650">
      <w:pPr>
        <w:spacing w:line="240" w:lineRule="auto"/>
        <w:jc w:val="right"/>
      </w:pPr>
      <w:r w:rsidRPr="00E61439">
        <w:rPr>
          <w:sz w:val="28"/>
          <w:szCs w:val="28"/>
        </w:rPr>
        <w:t>Email</w:t>
      </w:r>
      <w:r w:rsidR="00264040">
        <w:rPr>
          <w:sz w:val="28"/>
          <w:szCs w:val="28"/>
        </w:rPr>
        <w:t xml:space="preserve"> </w:t>
      </w:r>
      <w:r w:rsidRPr="00E61439">
        <w:rPr>
          <w:sz w:val="28"/>
          <w:szCs w:val="28"/>
        </w:rPr>
        <w:t xml:space="preserve">: </w:t>
      </w:r>
      <w:hyperlink r:id="rId10" w:history="1">
        <w:r w:rsidR="0054510E" w:rsidRPr="00E61439">
          <w:rPr>
            <w:sz w:val="28"/>
            <w:szCs w:val="28"/>
          </w:rPr>
          <w:t>kavyagowda67@gmail.com</w:t>
        </w:r>
      </w:hyperlink>
    </w:p>
    <w:p w:rsidR="00F43010" w:rsidRDefault="00F43010" w:rsidP="003847EA">
      <w:pPr>
        <w:pStyle w:val="NormalWeb"/>
        <w:spacing w:before="0" w:beforeAutospacing="0" w:after="0" w:afterAutospacing="0" w:line="360" w:lineRule="auto"/>
        <w:ind w:left="765" w:firstLine="675"/>
        <w:jc w:val="both"/>
        <w:rPr>
          <w:rStyle w:val="normal-h"/>
        </w:rPr>
      </w:pPr>
    </w:p>
    <w:p w:rsidR="00B95035" w:rsidRPr="005C6685" w:rsidRDefault="00B95035" w:rsidP="00E259B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C6685">
        <w:rPr>
          <w:sz w:val="24"/>
          <w:szCs w:val="24"/>
        </w:rPr>
        <w:t xml:space="preserve">Desire to work in a company that uses my knowledge, talent, hard work, dedication and sincerity in a well manner. I am looking for a great opportunity to be part of the organization to work towards the company’s growth and myself. Interested to express the concept and subject to others that I know. </w:t>
      </w:r>
    </w:p>
    <w:p w:rsidR="009D045D" w:rsidRPr="002808FD" w:rsidRDefault="009D045D" w:rsidP="009273BB">
      <w:pPr>
        <w:pBdr>
          <w:bottom w:val="double" w:sz="6" w:space="1" w:color="auto"/>
        </w:pBdr>
        <w:spacing w:after="0" w:line="240" w:lineRule="auto"/>
        <w:jc w:val="center"/>
        <w:rPr>
          <w:rStyle w:val="BookTitle"/>
          <w:rFonts w:eastAsia="Times New Roman"/>
          <w:b w:val="0"/>
          <w:color w:val="1F497D"/>
          <w:kern w:val="28"/>
          <w:sz w:val="28"/>
          <w:szCs w:val="52"/>
        </w:rPr>
      </w:pPr>
    </w:p>
    <w:p w:rsidR="00107D8A" w:rsidRDefault="00107D8A" w:rsidP="00107D8A">
      <w:pPr>
        <w:spacing w:after="0" w:line="240" w:lineRule="auto"/>
        <w:jc w:val="both"/>
        <w:rPr>
          <w:rFonts w:eastAsia="Times New Roman" w:cs="Times New Roman"/>
          <w:b/>
          <w:bCs/>
          <w:smallCaps/>
          <w:color w:val="17365D"/>
          <w:spacing w:val="5"/>
          <w:kern w:val="28"/>
          <w:sz w:val="24"/>
          <w:szCs w:val="52"/>
        </w:rPr>
      </w:pPr>
    </w:p>
    <w:p w:rsidR="00164555" w:rsidRDefault="00164555" w:rsidP="002D2DED">
      <w:pPr>
        <w:spacing w:line="240" w:lineRule="auto"/>
        <w:rPr>
          <w:b/>
          <w:color w:val="000000" w:themeColor="text1"/>
          <w:sz w:val="28"/>
          <w:szCs w:val="28"/>
          <w:u w:val="single"/>
        </w:rPr>
      </w:pPr>
      <w:r w:rsidRPr="00E61439">
        <w:rPr>
          <w:b/>
          <w:color w:val="000000" w:themeColor="text1"/>
          <w:sz w:val="28"/>
          <w:szCs w:val="28"/>
          <w:u w:val="single"/>
        </w:rPr>
        <w:t>E</w:t>
      </w:r>
      <w:r w:rsidR="00165F4A" w:rsidRPr="00E61439">
        <w:rPr>
          <w:b/>
          <w:color w:val="000000" w:themeColor="text1"/>
          <w:sz w:val="28"/>
          <w:szCs w:val="28"/>
          <w:u w:val="single"/>
        </w:rPr>
        <w:t>xperience</w:t>
      </w:r>
      <w:r w:rsidRPr="00E61439">
        <w:rPr>
          <w:b/>
          <w:color w:val="000000" w:themeColor="text1"/>
          <w:sz w:val="28"/>
          <w:szCs w:val="28"/>
          <w:u w:val="single"/>
        </w:rPr>
        <w:t xml:space="preserve"> D</w:t>
      </w:r>
      <w:r w:rsidR="00165F4A" w:rsidRPr="00E61439">
        <w:rPr>
          <w:b/>
          <w:color w:val="000000" w:themeColor="text1"/>
          <w:sz w:val="28"/>
          <w:szCs w:val="28"/>
          <w:u w:val="single"/>
        </w:rPr>
        <w:t>etails</w:t>
      </w:r>
    </w:p>
    <w:p w:rsidR="00C87B55" w:rsidRDefault="00C87B55" w:rsidP="002D2DED">
      <w:pPr>
        <w:spacing w:line="240" w:lineRule="auto"/>
        <w:rPr>
          <w:b/>
          <w:color w:val="000000" w:themeColor="text1"/>
          <w:sz w:val="28"/>
          <w:szCs w:val="28"/>
          <w:u w:val="single"/>
        </w:rPr>
      </w:pPr>
    </w:p>
    <w:p w:rsidR="00C87B55" w:rsidRPr="004A36AC" w:rsidRDefault="00C87B55" w:rsidP="00C87B55">
      <w:pPr>
        <w:pStyle w:val="ListParagraph"/>
        <w:numPr>
          <w:ilvl w:val="0"/>
          <w:numId w:val="9"/>
        </w:numPr>
        <w:spacing w:line="240" w:lineRule="auto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 xml:space="preserve">Oracle India </w:t>
      </w:r>
      <w:proofErr w:type="spellStart"/>
      <w:r>
        <w:rPr>
          <w:b/>
          <w:color w:val="000000" w:themeColor="text1"/>
          <w:sz w:val="28"/>
          <w:szCs w:val="28"/>
          <w:u w:val="single"/>
        </w:rPr>
        <w:t>pvt</w:t>
      </w:r>
      <w:proofErr w:type="spellEnd"/>
      <w:r>
        <w:rPr>
          <w:b/>
          <w:color w:val="000000" w:themeColor="text1"/>
          <w:sz w:val="28"/>
          <w:szCs w:val="28"/>
          <w:u w:val="single"/>
        </w:rPr>
        <w:t xml:space="preserve"> </w:t>
      </w:r>
      <w:proofErr w:type="gramStart"/>
      <w:r>
        <w:rPr>
          <w:b/>
          <w:color w:val="000000" w:themeColor="text1"/>
          <w:sz w:val="28"/>
          <w:szCs w:val="28"/>
          <w:u w:val="single"/>
        </w:rPr>
        <w:t xml:space="preserve">ltd  </w:t>
      </w:r>
      <w:r w:rsidRPr="00C87B55">
        <w:rPr>
          <w:color w:val="000000" w:themeColor="text1"/>
          <w:sz w:val="28"/>
          <w:szCs w:val="28"/>
          <w:u w:val="single"/>
        </w:rPr>
        <w:t>as</w:t>
      </w:r>
      <w:proofErr w:type="gramEnd"/>
      <w:r w:rsidRPr="00C87B55">
        <w:rPr>
          <w:color w:val="000000" w:themeColor="text1"/>
          <w:sz w:val="28"/>
          <w:szCs w:val="28"/>
          <w:u w:val="single"/>
        </w:rPr>
        <w:t xml:space="preserve"> D</w:t>
      </w:r>
      <w:r>
        <w:rPr>
          <w:color w:val="000000" w:themeColor="text1"/>
          <w:sz w:val="28"/>
          <w:szCs w:val="28"/>
          <w:u w:val="single"/>
        </w:rPr>
        <w:t xml:space="preserve">ata Analyst IT </w:t>
      </w:r>
      <w:r w:rsidR="004A36AC">
        <w:rPr>
          <w:color w:val="000000" w:themeColor="text1"/>
          <w:sz w:val="28"/>
          <w:szCs w:val="28"/>
          <w:u w:val="single"/>
        </w:rPr>
        <w:t>for the process Data upload.</w:t>
      </w:r>
    </w:p>
    <w:p w:rsidR="004A36AC" w:rsidRDefault="004A36AC" w:rsidP="00C87B55">
      <w:pPr>
        <w:pStyle w:val="ListParagraph"/>
        <w:numPr>
          <w:ilvl w:val="0"/>
          <w:numId w:val="9"/>
        </w:numPr>
        <w:spacing w:line="240" w:lineRule="auto"/>
        <w:rPr>
          <w:b/>
          <w:color w:val="000000" w:themeColor="text1"/>
          <w:sz w:val="28"/>
          <w:szCs w:val="28"/>
          <w:u w:val="single"/>
        </w:rPr>
      </w:pPr>
      <w:proofErr w:type="gramStart"/>
      <w:r>
        <w:rPr>
          <w:b/>
          <w:color w:val="000000" w:themeColor="text1"/>
          <w:sz w:val="28"/>
          <w:szCs w:val="28"/>
          <w:u w:val="single"/>
        </w:rPr>
        <w:t>Client :</w:t>
      </w:r>
      <w:proofErr w:type="gramEnd"/>
      <w:r>
        <w:rPr>
          <w:b/>
          <w:color w:val="000000" w:themeColor="text1"/>
          <w:sz w:val="28"/>
          <w:szCs w:val="28"/>
          <w:u w:val="single"/>
        </w:rPr>
        <w:t xml:space="preserve"> </w:t>
      </w:r>
      <w:r w:rsidRPr="004A36AC">
        <w:rPr>
          <w:color w:val="000000" w:themeColor="text1"/>
          <w:sz w:val="28"/>
          <w:szCs w:val="28"/>
          <w:u w:val="single"/>
        </w:rPr>
        <w:t xml:space="preserve">Oracle Events, Oracle </w:t>
      </w:r>
      <w:r>
        <w:rPr>
          <w:color w:val="000000" w:themeColor="text1"/>
          <w:sz w:val="28"/>
          <w:szCs w:val="28"/>
          <w:u w:val="single"/>
        </w:rPr>
        <w:t>organized seminar</w:t>
      </w:r>
      <w:r w:rsidRPr="004A36AC">
        <w:rPr>
          <w:color w:val="000000" w:themeColor="text1"/>
          <w:sz w:val="28"/>
          <w:szCs w:val="28"/>
          <w:u w:val="single"/>
        </w:rPr>
        <w:t>.</w:t>
      </w:r>
    </w:p>
    <w:p w:rsidR="004A36AC" w:rsidRDefault="004A36AC" w:rsidP="00C87B55">
      <w:pPr>
        <w:pStyle w:val="ListParagraph"/>
        <w:numPr>
          <w:ilvl w:val="0"/>
          <w:numId w:val="9"/>
        </w:numPr>
        <w:spacing w:line="240" w:lineRule="auto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8"/>
          <w:szCs w:val="28"/>
          <w:u w:val="single"/>
        </w:rPr>
        <w:t xml:space="preserve">Project </w:t>
      </w:r>
      <w:proofErr w:type="gramStart"/>
      <w:r>
        <w:rPr>
          <w:b/>
          <w:color w:val="000000" w:themeColor="text1"/>
          <w:sz w:val="28"/>
          <w:szCs w:val="28"/>
          <w:u w:val="single"/>
        </w:rPr>
        <w:t>Duration :</w:t>
      </w:r>
      <w:proofErr w:type="gramEnd"/>
      <w:r>
        <w:rPr>
          <w:b/>
          <w:color w:val="000000" w:themeColor="text1"/>
          <w:sz w:val="28"/>
          <w:szCs w:val="28"/>
          <w:u w:val="single"/>
        </w:rPr>
        <w:t xml:space="preserve"> </w:t>
      </w:r>
      <w:r w:rsidRPr="004A36AC">
        <w:rPr>
          <w:color w:val="000000" w:themeColor="text1"/>
          <w:sz w:val="28"/>
          <w:szCs w:val="28"/>
          <w:u w:val="single"/>
        </w:rPr>
        <w:t>July 18</w:t>
      </w:r>
      <w:r w:rsidRPr="004A36AC">
        <w:rPr>
          <w:color w:val="000000" w:themeColor="text1"/>
          <w:sz w:val="28"/>
          <w:szCs w:val="28"/>
          <w:u w:val="single"/>
          <w:vertAlign w:val="superscript"/>
        </w:rPr>
        <w:t>th</w:t>
      </w:r>
      <w:r>
        <w:rPr>
          <w:color w:val="000000" w:themeColor="text1"/>
          <w:sz w:val="28"/>
          <w:szCs w:val="28"/>
          <w:u w:val="single"/>
        </w:rPr>
        <w:t xml:space="preserve"> </w:t>
      </w:r>
      <w:r w:rsidRPr="004A36AC">
        <w:rPr>
          <w:color w:val="000000" w:themeColor="text1"/>
          <w:sz w:val="28"/>
          <w:szCs w:val="28"/>
          <w:u w:val="single"/>
        </w:rPr>
        <w:t xml:space="preserve"> 2018 till date</w:t>
      </w:r>
      <w:r>
        <w:rPr>
          <w:b/>
          <w:color w:val="000000" w:themeColor="text1"/>
          <w:sz w:val="28"/>
          <w:szCs w:val="28"/>
          <w:u w:val="single"/>
        </w:rPr>
        <w:t>.</w:t>
      </w:r>
    </w:p>
    <w:p w:rsidR="007347EA" w:rsidRPr="007347EA" w:rsidRDefault="004A36AC" w:rsidP="007347E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Roles &amp; Responsibilities</w:t>
      </w:r>
      <w:r w:rsidRPr="004A36AC">
        <w:rPr>
          <w:b/>
          <w:sz w:val="24"/>
          <w:szCs w:val="24"/>
        </w:rPr>
        <w:t>:</w:t>
      </w:r>
    </w:p>
    <w:p w:rsidR="007347EA" w:rsidRDefault="007347EA" w:rsidP="007347EA">
      <w:pPr>
        <w:pStyle w:val="ListParagraph"/>
        <w:rPr>
          <w:sz w:val="24"/>
          <w:szCs w:val="24"/>
        </w:rPr>
      </w:pPr>
    </w:p>
    <w:p w:rsidR="007347EA" w:rsidRDefault="004A36AC" w:rsidP="007347E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347EA">
        <w:rPr>
          <w:sz w:val="24"/>
          <w:szCs w:val="24"/>
        </w:rPr>
        <w:t xml:space="preserve">Completing the request on daily basis </w:t>
      </w:r>
      <w:r w:rsidR="00C101CE" w:rsidRPr="007347EA">
        <w:rPr>
          <w:sz w:val="24"/>
          <w:szCs w:val="24"/>
        </w:rPr>
        <w:t>of</w:t>
      </w:r>
      <w:r w:rsidRPr="007347EA">
        <w:rPr>
          <w:sz w:val="24"/>
          <w:szCs w:val="24"/>
        </w:rPr>
        <w:t>(Event</w:t>
      </w:r>
      <w:r w:rsidR="00C101CE" w:rsidRPr="007347EA">
        <w:rPr>
          <w:sz w:val="24"/>
          <w:szCs w:val="24"/>
        </w:rPr>
        <w:t>s</w:t>
      </w:r>
      <w:r w:rsidRPr="007347EA">
        <w:rPr>
          <w:sz w:val="24"/>
          <w:szCs w:val="24"/>
        </w:rPr>
        <w:t>, Third party, Telemarketing, sales)</w:t>
      </w:r>
    </w:p>
    <w:p w:rsidR="007347EA" w:rsidRPr="007347EA" w:rsidRDefault="00C101CE" w:rsidP="007347E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347EA">
        <w:rPr>
          <w:sz w:val="24"/>
          <w:szCs w:val="24"/>
        </w:rPr>
        <w:t>Uploading the data to CXD (</w:t>
      </w:r>
      <w:r w:rsidRPr="007347E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Oracle's</w:t>
      </w:r>
      <w:r w:rsidRPr="007347EA">
        <w:rPr>
          <w:rFonts w:cstheme="minorHAnsi"/>
          <w:color w:val="222222"/>
          <w:sz w:val="24"/>
          <w:szCs w:val="24"/>
          <w:shd w:val="clear" w:color="auto" w:fill="FFFFFF"/>
        </w:rPr>
        <w:t xml:space="preserve"> Customer </w:t>
      </w:r>
      <w:r w:rsidR="00D45781" w:rsidRPr="007347EA">
        <w:rPr>
          <w:rFonts w:cstheme="minorHAnsi"/>
          <w:color w:val="222222"/>
          <w:sz w:val="24"/>
          <w:szCs w:val="24"/>
          <w:shd w:val="clear" w:color="auto" w:fill="FFFFFF"/>
        </w:rPr>
        <w:t>experience</w:t>
      </w:r>
      <w:r w:rsidRPr="007347EA">
        <w:rPr>
          <w:rFonts w:cstheme="minorHAnsi"/>
          <w:color w:val="222222"/>
          <w:sz w:val="24"/>
          <w:szCs w:val="24"/>
          <w:shd w:val="clear" w:color="auto" w:fill="FFFFFF"/>
        </w:rPr>
        <w:t> </w:t>
      </w:r>
      <w:r w:rsidRPr="007347E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Database)</w:t>
      </w:r>
      <w:r w:rsidR="007347E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and </w:t>
      </w:r>
      <w:r w:rsidR="00D45781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Eloqua</w:t>
      </w:r>
      <w:r w:rsidRPr="007347E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.</w:t>
      </w:r>
    </w:p>
    <w:p w:rsidR="00C101CE" w:rsidRPr="007347EA" w:rsidRDefault="00C101CE" w:rsidP="007347E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347EA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Working on PDU (Purchased data upload) from vendors.</w:t>
      </w:r>
    </w:p>
    <w:p w:rsidR="00C101CE" w:rsidRDefault="007347EA" w:rsidP="007347E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230EA">
        <w:rPr>
          <w:sz w:val="24"/>
          <w:szCs w:val="24"/>
        </w:rPr>
        <w:t xml:space="preserve">Working on </w:t>
      </w:r>
      <w:r w:rsidR="002230EA" w:rsidRPr="002230EA">
        <w:rPr>
          <w:b/>
          <w:sz w:val="24"/>
          <w:szCs w:val="24"/>
        </w:rPr>
        <w:t>japan</w:t>
      </w:r>
      <w:r w:rsidR="002230EA">
        <w:rPr>
          <w:sz w:val="24"/>
          <w:szCs w:val="24"/>
        </w:rPr>
        <w:t xml:space="preserve"> request and submitting the application as per </w:t>
      </w:r>
      <w:proofErr w:type="spellStart"/>
      <w:r w:rsidR="002230EA">
        <w:rPr>
          <w:sz w:val="24"/>
          <w:szCs w:val="24"/>
        </w:rPr>
        <w:t>kyoko</w:t>
      </w:r>
      <w:proofErr w:type="spellEnd"/>
      <w:r w:rsidR="002230EA">
        <w:rPr>
          <w:sz w:val="24"/>
          <w:szCs w:val="24"/>
        </w:rPr>
        <w:t xml:space="preserve"> approval.</w:t>
      </w:r>
    </w:p>
    <w:p w:rsidR="002230EA" w:rsidRDefault="007347EA" w:rsidP="007347E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230EA">
        <w:rPr>
          <w:sz w:val="24"/>
          <w:szCs w:val="24"/>
        </w:rPr>
        <w:t>Completing the ‘</w:t>
      </w:r>
      <w:r w:rsidR="002230EA" w:rsidRPr="002230EA">
        <w:rPr>
          <w:b/>
          <w:sz w:val="24"/>
          <w:szCs w:val="24"/>
        </w:rPr>
        <w:t>certain</w:t>
      </w:r>
      <w:r w:rsidR="002230EA">
        <w:rPr>
          <w:sz w:val="24"/>
          <w:szCs w:val="24"/>
        </w:rPr>
        <w:t xml:space="preserve">’ request submitted by the clients those who have attended oracle seminars </w:t>
      </w:r>
      <w:r>
        <w:rPr>
          <w:sz w:val="24"/>
          <w:szCs w:val="24"/>
        </w:rPr>
        <w:t xml:space="preserve">    </w:t>
      </w:r>
      <w:r w:rsidR="002230EA">
        <w:rPr>
          <w:sz w:val="24"/>
          <w:szCs w:val="24"/>
        </w:rPr>
        <w:t>and hosted events.</w:t>
      </w:r>
    </w:p>
    <w:p w:rsidR="002230EA" w:rsidRDefault="002230EA" w:rsidP="007347E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Raising Email opt-ins to attend the Events of oracle for the contact purchased.</w:t>
      </w:r>
    </w:p>
    <w:p w:rsidR="007347EA" w:rsidRDefault="007347EA" w:rsidP="007347E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Reporting these all request placed by </w:t>
      </w:r>
      <w:proofErr w:type="gramStart"/>
      <w:r>
        <w:rPr>
          <w:sz w:val="24"/>
          <w:szCs w:val="24"/>
        </w:rPr>
        <w:t>the  particular</w:t>
      </w:r>
      <w:proofErr w:type="gramEnd"/>
      <w:r>
        <w:rPr>
          <w:sz w:val="24"/>
          <w:szCs w:val="24"/>
        </w:rPr>
        <w:t xml:space="preserve"> clients by EOD.</w:t>
      </w:r>
    </w:p>
    <w:p w:rsidR="002230EA" w:rsidRDefault="002230EA" w:rsidP="002230EA">
      <w:pPr>
        <w:pStyle w:val="ListParagraph"/>
        <w:ind w:left="1440"/>
        <w:jc w:val="both"/>
        <w:rPr>
          <w:sz w:val="24"/>
          <w:szCs w:val="24"/>
        </w:rPr>
      </w:pPr>
    </w:p>
    <w:p w:rsidR="00610FFC" w:rsidRPr="007347EA" w:rsidRDefault="00610FFC" w:rsidP="007347EA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b/>
          <w:color w:val="000000" w:themeColor="text1"/>
          <w:sz w:val="28"/>
          <w:szCs w:val="28"/>
          <w:u w:val="single"/>
        </w:rPr>
        <w:t xml:space="preserve">Accenture Solutions Pvt. Ltd   </w:t>
      </w:r>
      <w:proofErr w:type="gramStart"/>
      <w:r w:rsidRPr="007347EA">
        <w:rPr>
          <w:b/>
          <w:color w:val="000000" w:themeColor="text1"/>
          <w:sz w:val="28"/>
          <w:szCs w:val="28"/>
          <w:u w:val="single"/>
        </w:rPr>
        <w:t>as</w:t>
      </w:r>
      <w:r w:rsidR="009E3C0B" w:rsidRPr="007347EA">
        <w:rPr>
          <w:b/>
          <w:color w:val="000000" w:themeColor="text1"/>
          <w:sz w:val="28"/>
          <w:szCs w:val="28"/>
          <w:u w:val="single"/>
        </w:rPr>
        <w:t xml:space="preserve"> </w:t>
      </w:r>
      <w:r w:rsidRPr="007347EA">
        <w:rPr>
          <w:b/>
          <w:color w:val="000000" w:themeColor="text1"/>
          <w:sz w:val="28"/>
          <w:szCs w:val="28"/>
          <w:u w:val="single"/>
        </w:rPr>
        <w:t xml:space="preserve"> Associate</w:t>
      </w:r>
      <w:proofErr w:type="gramEnd"/>
      <w:r w:rsidRPr="007347EA">
        <w:rPr>
          <w:b/>
          <w:color w:val="000000" w:themeColor="text1"/>
          <w:sz w:val="28"/>
          <w:szCs w:val="28"/>
          <w:u w:val="single"/>
        </w:rPr>
        <w:t xml:space="preserve"> for the </w:t>
      </w:r>
      <w:r w:rsidR="00314BAC" w:rsidRPr="007347EA">
        <w:rPr>
          <w:b/>
          <w:color w:val="000000" w:themeColor="text1"/>
          <w:sz w:val="28"/>
          <w:szCs w:val="28"/>
          <w:u w:val="single"/>
        </w:rPr>
        <w:t>process Reporting.</w:t>
      </w:r>
    </w:p>
    <w:p w:rsidR="00A95C03" w:rsidRPr="004A36AC" w:rsidRDefault="00610FFC" w:rsidP="004A36AC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Company</w:t>
      </w:r>
      <w:r w:rsidR="00B437C7" w:rsidRPr="004A36AC">
        <w:rPr>
          <w:b/>
          <w:color w:val="000000" w:themeColor="text1"/>
          <w:sz w:val="28"/>
          <w:szCs w:val="28"/>
          <w:u w:val="single"/>
        </w:rPr>
        <w:t xml:space="preserve"> </w:t>
      </w:r>
      <w:r w:rsidRPr="004A36AC">
        <w:rPr>
          <w:b/>
          <w:color w:val="000000" w:themeColor="text1"/>
          <w:sz w:val="28"/>
          <w:szCs w:val="28"/>
          <w:u w:val="single"/>
        </w:rPr>
        <w:t>/</w:t>
      </w:r>
      <w:r w:rsidR="00B437C7" w:rsidRPr="004A36AC">
        <w:rPr>
          <w:b/>
          <w:color w:val="000000" w:themeColor="text1"/>
          <w:sz w:val="28"/>
          <w:szCs w:val="28"/>
          <w:u w:val="single"/>
        </w:rPr>
        <w:t xml:space="preserve"> </w:t>
      </w:r>
      <w:r w:rsidRPr="004A36AC">
        <w:rPr>
          <w:b/>
          <w:color w:val="000000" w:themeColor="text1"/>
          <w:sz w:val="28"/>
          <w:szCs w:val="28"/>
          <w:u w:val="single"/>
        </w:rPr>
        <w:t>Client :  Nokia</w:t>
      </w:r>
    </w:p>
    <w:p w:rsidR="00A95C03" w:rsidRPr="004A36AC" w:rsidRDefault="00610FFC" w:rsidP="00E259B7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 xml:space="preserve">Project Duration: </w:t>
      </w:r>
      <w:r w:rsidR="00314BAC" w:rsidRPr="004A36AC">
        <w:rPr>
          <w:b/>
          <w:color w:val="000000" w:themeColor="text1"/>
          <w:sz w:val="28"/>
          <w:szCs w:val="28"/>
          <w:u w:val="single"/>
        </w:rPr>
        <w:t xml:space="preserve">November </w:t>
      </w:r>
      <w:proofErr w:type="gramStart"/>
      <w:r w:rsidR="00314BAC" w:rsidRPr="004A36AC">
        <w:rPr>
          <w:b/>
          <w:color w:val="000000" w:themeColor="text1"/>
          <w:sz w:val="28"/>
          <w:szCs w:val="28"/>
          <w:u w:val="single"/>
        </w:rPr>
        <w:t>30th</w:t>
      </w:r>
      <w:proofErr w:type="gramEnd"/>
      <w:r w:rsidR="00314BAC" w:rsidRPr="004A36AC">
        <w:rPr>
          <w:b/>
          <w:color w:val="000000" w:themeColor="text1"/>
          <w:sz w:val="28"/>
          <w:szCs w:val="28"/>
          <w:u w:val="single"/>
        </w:rPr>
        <w:t xml:space="preserve"> 2016 </w:t>
      </w:r>
      <w:r w:rsidRPr="004A36AC">
        <w:rPr>
          <w:b/>
          <w:color w:val="000000" w:themeColor="text1"/>
          <w:sz w:val="28"/>
          <w:szCs w:val="28"/>
          <w:u w:val="single"/>
        </w:rPr>
        <w:t xml:space="preserve">– </w:t>
      </w:r>
      <w:r w:rsidR="00E61439" w:rsidRPr="004A36AC">
        <w:rPr>
          <w:b/>
          <w:color w:val="000000" w:themeColor="text1"/>
          <w:sz w:val="28"/>
          <w:szCs w:val="28"/>
          <w:u w:val="single"/>
        </w:rPr>
        <w:t>March 30th 2018</w:t>
      </w:r>
      <w:r w:rsidR="00CF20A5" w:rsidRPr="004A36AC">
        <w:rPr>
          <w:b/>
          <w:color w:val="000000" w:themeColor="text1"/>
          <w:sz w:val="28"/>
          <w:szCs w:val="28"/>
          <w:u w:val="single"/>
        </w:rPr>
        <w:t>.</w:t>
      </w:r>
    </w:p>
    <w:p w:rsidR="007347EA" w:rsidRDefault="00610FFC" w:rsidP="007347EA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Roles &amp; Responsibilities:</w:t>
      </w:r>
    </w:p>
    <w:p w:rsidR="007347EA" w:rsidRPr="007347EA" w:rsidRDefault="007347EA" w:rsidP="007347EA">
      <w:pPr>
        <w:pStyle w:val="ListParagraph"/>
        <w:rPr>
          <w:b/>
          <w:color w:val="000000" w:themeColor="text1"/>
          <w:sz w:val="28"/>
          <w:szCs w:val="28"/>
          <w:u w:val="single"/>
        </w:rPr>
      </w:pPr>
    </w:p>
    <w:p w:rsidR="007347EA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b/>
          <w:sz w:val="24"/>
          <w:szCs w:val="24"/>
        </w:rPr>
        <w:t xml:space="preserve"> </w:t>
      </w:r>
      <w:r w:rsidRPr="007347EA">
        <w:rPr>
          <w:sz w:val="24"/>
          <w:szCs w:val="24"/>
        </w:rPr>
        <w:t xml:space="preserve">Completing the </w:t>
      </w:r>
      <w:r w:rsidR="006B156D" w:rsidRPr="007347EA">
        <w:rPr>
          <w:sz w:val="24"/>
          <w:szCs w:val="24"/>
        </w:rPr>
        <w:t>reports on</w:t>
      </w:r>
      <w:r w:rsidRPr="007347EA">
        <w:rPr>
          <w:sz w:val="24"/>
          <w:szCs w:val="24"/>
        </w:rPr>
        <w:t xml:space="preserve"> daily </w:t>
      </w:r>
      <w:r w:rsidR="00E61439" w:rsidRPr="007347EA">
        <w:rPr>
          <w:sz w:val="24"/>
          <w:szCs w:val="24"/>
        </w:rPr>
        <w:t xml:space="preserve">basis for </w:t>
      </w:r>
      <w:proofErr w:type="spellStart"/>
      <w:r w:rsidR="00E61439" w:rsidRPr="007347EA">
        <w:rPr>
          <w:sz w:val="24"/>
          <w:szCs w:val="24"/>
        </w:rPr>
        <w:t>Emea</w:t>
      </w:r>
      <w:proofErr w:type="spellEnd"/>
      <w:r w:rsidR="00E61439" w:rsidRPr="007347EA">
        <w:rPr>
          <w:sz w:val="24"/>
          <w:szCs w:val="24"/>
        </w:rPr>
        <w:t xml:space="preserve">, </w:t>
      </w:r>
      <w:proofErr w:type="spellStart"/>
      <w:r w:rsidR="00E61439" w:rsidRPr="007347EA">
        <w:rPr>
          <w:sz w:val="24"/>
          <w:szCs w:val="24"/>
        </w:rPr>
        <w:t>Apac</w:t>
      </w:r>
      <w:proofErr w:type="spellEnd"/>
      <w:r w:rsidR="00E61439" w:rsidRPr="007347EA">
        <w:rPr>
          <w:sz w:val="24"/>
          <w:szCs w:val="24"/>
        </w:rPr>
        <w:t xml:space="preserve">, </w:t>
      </w:r>
      <w:r w:rsidRPr="007347EA">
        <w:rPr>
          <w:sz w:val="24"/>
          <w:szCs w:val="24"/>
        </w:rPr>
        <w:t>projects.</w:t>
      </w:r>
    </w:p>
    <w:p w:rsidR="007347EA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sz w:val="24"/>
          <w:szCs w:val="24"/>
        </w:rPr>
        <w:t xml:space="preserve"> Doing the internal validation &amp; client validation for all the reports</w:t>
      </w:r>
      <w:r w:rsidR="00B437C7" w:rsidRPr="007347EA">
        <w:rPr>
          <w:sz w:val="24"/>
          <w:szCs w:val="24"/>
        </w:rPr>
        <w:t>.</w:t>
      </w:r>
    </w:p>
    <w:p w:rsidR="007347EA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sz w:val="24"/>
          <w:szCs w:val="24"/>
        </w:rPr>
        <w:t xml:space="preserve">Meeting TAT ( </w:t>
      </w:r>
      <w:r w:rsidR="00586C8A" w:rsidRPr="007347EA">
        <w:rPr>
          <w:sz w:val="24"/>
          <w:szCs w:val="24"/>
        </w:rPr>
        <w:t>Turn</w:t>
      </w:r>
      <w:r w:rsidR="00586C8A">
        <w:rPr>
          <w:sz w:val="24"/>
          <w:szCs w:val="24"/>
        </w:rPr>
        <w:t xml:space="preserve"> </w:t>
      </w:r>
      <w:r w:rsidR="00586C8A" w:rsidRPr="007347EA">
        <w:rPr>
          <w:sz w:val="24"/>
          <w:szCs w:val="24"/>
        </w:rPr>
        <w:t>around</w:t>
      </w:r>
      <w:r w:rsidR="00E61439" w:rsidRPr="007347EA">
        <w:rPr>
          <w:sz w:val="24"/>
          <w:szCs w:val="24"/>
        </w:rPr>
        <w:t xml:space="preserve"> time)</w:t>
      </w:r>
      <w:r w:rsidR="00070187" w:rsidRPr="007347EA">
        <w:rPr>
          <w:sz w:val="24"/>
          <w:szCs w:val="24"/>
        </w:rPr>
        <w:t>.</w:t>
      </w:r>
    </w:p>
    <w:p w:rsidR="007347EA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sz w:val="24"/>
          <w:szCs w:val="24"/>
        </w:rPr>
        <w:t>Reviewing and prioritizing the requests placed by the clients</w:t>
      </w:r>
      <w:r w:rsidR="00070187" w:rsidRPr="007347EA">
        <w:rPr>
          <w:sz w:val="24"/>
          <w:szCs w:val="24"/>
        </w:rPr>
        <w:t>.</w:t>
      </w:r>
    </w:p>
    <w:p w:rsidR="007347EA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sz w:val="24"/>
          <w:szCs w:val="24"/>
        </w:rPr>
        <w:t>Preparing and updating LWI (Local Work instruction) on regular basis.</w:t>
      </w:r>
    </w:p>
    <w:p w:rsidR="00610FFC" w:rsidRPr="007347EA" w:rsidRDefault="00610FFC" w:rsidP="007347EA">
      <w:pPr>
        <w:pStyle w:val="ListParagraph"/>
        <w:numPr>
          <w:ilvl w:val="0"/>
          <w:numId w:val="11"/>
        </w:numPr>
        <w:rPr>
          <w:b/>
          <w:color w:val="000000" w:themeColor="text1"/>
          <w:sz w:val="28"/>
          <w:szCs w:val="28"/>
          <w:u w:val="single"/>
        </w:rPr>
      </w:pPr>
      <w:r w:rsidRPr="007347EA">
        <w:rPr>
          <w:sz w:val="24"/>
          <w:szCs w:val="24"/>
        </w:rPr>
        <w:lastRenderedPageBreak/>
        <w:t>Ensure high data quality through regular quality checks.</w:t>
      </w:r>
    </w:p>
    <w:p w:rsidR="00610FFC" w:rsidRDefault="00610FFC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6B156D">
        <w:rPr>
          <w:sz w:val="24"/>
          <w:szCs w:val="24"/>
        </w:rPr>
        <w:t>Client Queries &amp; Problem Resolution.</w:t>
      </w:r>
    </w:p>
    <w:p w:rsidR="000D5FA8" w:rsidRPr="006B156D" w:rsidRDefault="000D5FA8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>C</w:t>
      </w:r>
      <w:r w:rsidR="008A3EBA">
        <w:rPr>
          <w:sz w:val="24"/>
          <w:szCs w:val="24"/>
        </w:rPr>
        <w:t>reating tickets for each report</w:t>
      </w:r>
      <w:r>
        <w:rPr>
          <w:sz w:val="24"/>
          <w:szCs w:val="24"/>
        </w:rPr>
        <w:t xml:space="preserve"> and deliv</w:t>
      </w:r>
      <w:r w:rsidR="00372BD2">
        <w:rPr>
          <w:sz w:val="24"/>
          <w:szCs w:val="24"/>
        </w:rPr>
        <w:t>ering the reports through WQM (W</w:t>
      </w:r>
      <w:r>
        <w:rPr>
          <w:sz w:val="24"/>
          <w:szCs w:val="24"/>
        </w:rPr>
        <w:t>ork Queue Management).</w:t>
      </w:r>
    </w:p>
    <w:p w:rsidR="00610FFC" w:rsidRPr="006B156D" w:rsidRDefault="00610FFC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6B156D">
        <w:rPr>
          <w:sz w:val="24"/>
          <w:szCs w:val="24"/>
        </w:rPr>
        <w:t xml:space="preserve">Resolving the created tickets on </w:t>
      </w:r>
      <w:r w:rsidR="00E61439" w:rsidRPr="006B156D">
        <w:rPr>
          <w:sz w:val="24"/>
          <w:szCs w:val="24"/>
        </w:rPr>
        <w:t>daily</w:t>
      </w:r>
      <w:r w:rsidRPr="006B156D">
        <w:rPr>
          <w:sz w:val="24"/>
          <w:szCs w:val="24"/>
        </w:rPr>
        <w:t xml:space="preserve"> basis.</w:t>
      </w:r>
    </w:p>
    <w:p w:rsidR="00610FFC" w:rsidRDefault="00610FFC" w:rsidP="00610FFC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6B156D">
        <w:rPr>
          <w:sz w:val="24"/>
          <w:szCs w:val="24"/>
        </w:rPr>
        <w:t>Meeting TAT</w:t>
      </w:r>
      <w:r w:rsidR="000A2CBC">
        <w:rPr>
          <w:sz w:val="24"/>
          <w:szCs w:val="24"/>
        </w:rPr>
        <w:t xml:space="preserve"> and SLA</w:t>
      </w:r>
      <w:r w:rsidR="00E92302">
        <w:rPr>
          <w:sz w:val="24"/>
          <w:szCs w:val="24"/>
        </w:rPr>
        <w:t xml:space="preserve"> </w:t>
      </w:r>
      <w:r w:rsidR="00E61439">
        <w:rPr>
          <w:sz w:val="24"/>
          <w:szCs w:val="24"/>
        </w:rPr>
        <w:t>and reporting</w:t>
      </w:r>
      <w:r w:rsidR="00E45531">
        <w:rPr>
          <w:sz w:val="24"/>
          <w:szCs w:val="24"/>
        </w:rPr>
        <w:t xml:space="preserve"> the daily numbers to team lead.</w:t>
      </w:r>
    </w:p>
    <w:p w:rsidR="00E45531" w:rsidRDefault="00E45531" w:rsidP="00E45531">
      <w:pPr>
        <w:keepNext/>
        <w:spacing w:after="0"/>
        <w:jc w:val="both"/>
        <w:outlineLvl w:val="3"/>
        <w:rPr>
          <w:sz w:val="24"/>
          <w:szCs w:val="24"/>
        </w:rPr>
      </w:pPr>
    </w:p>
    <w:p w:rsidR="00E45531" w:rsidRDefault="00E45531" w:rsidP="007347EA">
      <w:pPr>
        <w:keepNext/>
        <w:spacing w:after="0"/>
        <w:ind w:left="734"/>
        <w:jc w:val="both"/>
        <w:outlineLvl w:val="3"/>
        <w:rPr>
          <w:sz w:val="24"/>
          <w:szCs w:val="24"/>
        </w:rPr>
      </w:pPr>
    </w:p>
    <w:p w:rsidR="007347EA" w:rsidRPr="004A36AC" w:rsidRDefault="007347EA" w:rsidP="007347EA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 xml:space="preserve">CAPITA India Pvt. Ltd as Executive for the process Utility.     </w:t>
      </w:r>
    </w:p>
    <w:p w:rsidR="007347EA" w:rsidRPr="004A36AC" w:rsidRDefault="007347EA" w:rsidP="007347EA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Company / Client : N power  (supply of gas and electricity)</w:t>
      </w:r>
    </w:p>
    <w:p w:rsidR="007347EA" w:rsidRPr="004A36AC" w:rsidRDefault="007347EA" w:rsidP="007347EA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 xml:space="preserve">Project Duration: </w:t>
      </w:r>
      <w:proofErr w:type="gramStart"/>
      <w:r w:rsidRPr="004A36AC">
        <w:rPr>
          <w:b/>
          <w:color w:val="000000" w:themeColor="text1"/>
          <w:sz w:val="28"/>
          <w:szCs w:val="28"/>
          <w:u w:val="single"/>
        </w:rPr>
        <w:t>11th</w:t>
      </w:r>
      <w:proofErr w:type="gramEnd"/>
      <w:r w:rsidRPr="004A36AC">
        <w:rPr>
          <w:b/>
          <w:color w:val="000000" w:themeColor="text1"/>
          <w:sz w:val="28"/>
          <w:szCs w:val="28"/>
          <w:u w:val="single"/>
        </w:rPr>
        <w:t xml:space="preserve"> May 2015 to 11th May 2016.</w:t>
      </w:r>
    </w:p>
    <w:p w:rsidR="0089763E" w:rsidRPr="005B755B" w:rsidRDefault="007347EA" w:rsidP="005B755B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Roles &amp; Responsibilities</w:t>
      </w:r>
      <w:r w:rsidR="005B755B">
        <w:rPr>
          <w:b/>
          <w:color w:val="000000" w:themeColor="text1"/>
          <w:sz w:val="28"/>
          <w:szCs w:val="28"/>
          <w:u w:val="single"/>
        </w:rPr>
        <w:t>:</w:t>
      </w:r>
    </w:p>
    <w:p w:rsidR="0089763E" w:rsidRDefault="0089763E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Calling to the agent and </w:t>
      </w:r>
      <w:r w:rsidR="00E2736E">
        <w:rPr>
          <w:sz w:val="24"/>
          <w:szCs w:val="24"/>
        </w:rPr>
        <w:t xml:space="preserve">getting the information of an </w:t>
      </w:r>
      <w:r w:rsidR="00815CF7">
        <w:rPr>
          <w:sz w:val="24"/>
          <w:szCs w:val="24"/>
        </w:rPr>
        <w:t xml:space="preserve">customer </w:t>
      </w:r>
      <w:proofErr w:type="gramStart"/>
      <w:r w:rsidR="00E2736E">
        <w:rPr>
          <w:sz w:val="24"/>
          <w:szCs w:val="24"/>
        </w:rPr>
        <w:t xml:space="preserve">account </w:t>
      </w:r>
      <w:r w:rsidRPr="006B156D">
        <w:rPr>
          <w:sz w:val="24"/>
          <w:szCs w:val="24"/>
        </w:rPr>
        <w:t>.</w:t>
      </w:r>
      <w:proofErr w:type="gramEnd"/>
    </w:p>
    <w:p w:rsidR="00303BE4" w:rsidRPr="00303BE4" w:rsidRDefault="00303BE4" w:rsidP="00E259B7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303BE4">
        <w:rPr>
          <w:sz w:val="24"/>
          <w:szCs w:val="24"/>
        </w:rPr>
        <w:t>Customer invoice processing</w:t>
      </w:r>
      <w:r>
        <w:rPr>
          <w:sz w:val="24"/>
          <w:szCs w:val="24"/>
        </w:rPr>
        <w:t>.</w:t>
      </w:r>
    </w:p>
    <w:p w:rsidR="00303BE4" w:rsidRPr="00303BE4" w:rsidRDefault="00303BE4" w:rsidP="00E259B7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303BE4">
        <w:rPr>
          <w:sz w:val="24"/>
          <w:szCs w:val="24"/>
        </w:rPr>
        <w:t>Preparing the report templates as per business requirements</w:t>
      </w:r>
      <w:r>
        <w:rPr>
          <w:sz w:val="24"/>
          <w:szCs w:val="24"/>
        </w:rPr>
        <w:t>.</w:t>
      </w:r>
    </w:p>
    <w:p w:rsidR="00303BE4" w:rsidRDefault="00303BE4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303BE4">
        <w:rPr>
          <w:sz w:val="24"/>
          <w:szCs w:val="24"/>
        </w:rPr>
        <w:t>Pulling the reports done by advisors and update statistics</w:t>
      </w:r>
      <w:r>
        <w:rPr>
          <w:sz w:val="24"/>
          <w:szCs w:val="24"/>
        </w:rPr>
        <w:t>.</w:t>
      </w:r>
    </w:p>
    <w:p w:rsidR="00815CF7" w:rsidRDefault="00303BE4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303BE4">
        <w:rPr>
          <w:sz w:val="24"/>
          <w:szCs w:val="24"/>
        </w:rPr>
        <w:t>Responsible for month end closing of accounts</w:t>
      </w:r>
      <w:r>
        <w:rPr>
          <w:sz w:val="24"/>
          <w:szCs w:val="24"/>
        </w:rPr>
        <w:t>.</w:t>
      </w:r>
    </w:p>
    <w:p w:rsidR="00815CF7" w:rsidRDefault="00815CF7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Meeting SLA </w:t>
      </w:r>
      <w:r w:rsidR="00E61439">
        <w:rPr>
          <w:sz w:val="24"/>
          <w:szCs w:val="24"/>
        </w:rPr>
        <w:t>on a</w:t>
      </w:r>
      <w:r>
        <w:rPr>
          <w:sz w:val="24"/>
          <w:szCs w:val="24"/>
        </w:rPr>
        <w:t xml:space="preserve"> daily basis and reporting to manager. </w:t>
      </w:r>
    </w:p>
    <w:p w:rsidR="00815CF7" w:rsidRDefault="00815CF7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>Ensure the regular quality checks.</w:t>
      </w:r>
    </w:p>
    <w:p w:rsidR="00EC6398" w:rsidRPr="009E3C0B" w:rsidRDefault="00303BE4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303BE4">
        <w:rPr>
          <w:sz w:val="24"/>
          <w:szCs w:val="24"/>
        </w:rPr>
        <w:t>Resolve Asset work issues</w:t>
      </w:r>
      <w:r w:rsidR="009E3C0B">
        <w:rPr>
          <w:sz w:val="24"/>
          <w:szCs w:val="24"/>
        </w:rPr>
        <w:t>.</w:t>
      </w:r>
    </w:p>
    <w:p w:rsidR="00EC6398" w:rsidRPr="00A2638C" w:rsidRDefault="00EC6398" w:rsidP="00EC6398">
      <w:pPr>
        <w:pStyle w:val="ListParagraph"/>
        <w:keepNext/>
        <w:jc w:val="both"/>
        <w:outlineLvl w:val="3"/>
        <w:rPr>
          <w:sz w:val="24"/>
          <w:szCs w:val="24"/>
        </w:rPr>
      </w:pPr>
    </w:p>
    <w:p w:rsidR="00D02C4A" w:rsidRPr="006B156D" w:rsidRDefault="00D02C4A" w:rsidP="000C2F26">
      <w:pPr>
        <w:pStyle w:val="ListParagraph"/>
        <w:keepNext/>
        <w:spacing w:after="0"/>
        <w:ind w:left="734"/>
        <w:jc w:val="both"/>
        <w:outlineLvl w:val="3"/>
        <w:rPr>
          <w:sz w:val="24"/>
          <w:szCs w:val="24"/>
        </w:rPr>
      </w:pPr>
    </w:p>
    <w:p w:rsidR="00D02C4A" w:rsidRDefault="00D02C4A" w:rsidP="00D02C4A">
      <w:pPr>
        <w:pStyle w:val="ListParagraph"/>
        <w:rPr>
          <w:sz w:val="24"/>
          <w:szCs w:val="24"/>
        </w:rPr>
      </w:pPr>
    </w:p>
    <w:p w:rsidR="00D02C4A" w:rsidRPr="004A36AC" w:rsidRDefault="00D02C4A" w:rsidP="00E259B7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Worked at “IBM DAKSH BUSSINESS SERVICES” as Associate for the</w:t>
      </w:r>
      <w:r w:rsidR="00EC3CF6" w:rsidRPr="004A36A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A6441B" w:rsidRPr="004A36AC">
        <w:rPr>
          <w:b/>
          <w:color w:val="000000" w:themeColor="text1"/>
          <w:sz w:val="28"/>
          <w:szCs w:val="28"/>
          <w:u w:val="single"/>
        </w:rPr>
        <w:t>process Banking</w:t>
      </w:r>
      <w:r w:rsidRPr="004A36AC">
        <w:rPr>
          <w:b/>
          <w:color w:val="000000" w:themeColor="text1"/>
          <w:sz w:val="28"/>
          <w:szCs w:val="28"/>
          <w:u w:val="single"/>
        </w:rPr>
        <w:t>.</w:t>
      </w:r>
    </w:p>
    <w:p w:rsidR="008534DC" w:rsidRPr="004A36AC" w:rsidRDefault="008534DC" w:rsidP="00E259B7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 xml:space="preserve">Company / </w:t>
      </w:r>
      <w:r w:rsidR="00A6441B" w:rsidRPr="004A36AC">
        <w:rPr>
          <w:b/>
          <w:color w:val="000000" w:themeColor="text1"/>
          <w:sz w:val="28"/>
          <w:szCs w:val="28"/>
          <w:u w:val="single"/>
        </w:rPr>
        <w:t>Client:</w:t>
      </w:r>
      <w:r w:rsidRPr="004A36A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922F09" w:rsidRPr="004A36AC">
        <w:rPr>
          <w:b/>
          <w:color w:val="000000" w:themeColor="text1"/>
          <w:sz w:val="28"/>
          <w:szCs w:val="28"/>
          <w:u w:val="single"/>
        </w:rPr>
        <w:t>Lloyds (UK</w:t>
      </w:r>
      <w:r w:rsidR="0040375E" w:rsidRPr="004A36AC">
        <w:rPr>
          <w:b/>
          <w:color w:val="000000" w:themeColor="text1"/>
          <w:sz w:val="28"/>
          <w:szCs w:val="28"/>
          <w:u w:val="single"/>
        </w:rPr>
        <w:t xml:space="preserve"> Bank</w:t>
      </w:r>
      <w:r w:rsidRPr="004A36AC">
        <w:rPr>
          <w:b/>
          <w:color w:val="000000" w:themeColor="text1"/>
          <w:sz w:val="28"/>
          <w:szCs w:val="28"/>
          <w:u w:val="single"/>
        </w:rPr>
        <w:t>)</w:t>
      </w:r>
    </w:p>
    <w:p w:rsidR="008534DC" w:rsidRPr="004A36AC" w:rsidRDefault="008534DC" w:rsidP="004A36AC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 xml:space="preserve">Project Duration: </w:t>
      </w:r>
      <w:r w:rsidR="00E61439" w:rsidRPr="004A36AC">
        <w:rPr>
          <w:b/>
          <w:color w:val="000000" w:themeColor="text1"/>
          <w:sz w:val="28"/>
          <w:szCs w:val="28"/>
          <w:u w:val="single"/>
        </w:rPr>
        <w:t>14 January</w:t>
      </w:r>
      <w:r w:rsidRPr="004A36AC">
        <w:rPr>
          <w:b/>
          <w:color w:val="000000" w:themeColor="text1"/>
          <w:sz w:val="28"/>
          <w:szCs w:val="28"/>
          <w:u w:val="single"/>
        </w:rPr>
        <w:t xml:space="preserve"> </w:t>
      </w:r>
      <w:r w:rsidR="00E61439" w:rsidRPr="004A36AC">
        <w:rPr>
          <w:b/>
          <w:color w:val="000000" w:themeColor="text1"/>
          <w:sz w:val="28"/>
          <w:szCs w:val="28"/>
          <w:u w:val="single"/>
        </w:rPr>
        <w:t>2013 to</w:t>
      </w:r>
      <w:r w:rsidRPr="004A36AC">
        <w:rPr>
          <w:b/>
          <w:color w:val="000000" w:themeColor="text1"/>
          <w:sz w:val="28"/>
          <w:szCs w:val="28"/>
          <w:u w:val="single"/>
        </w:rPr>
        <w:t xml:space="preserve"> February </w:t>
      </w:r>
      <w:proofErr w:type="gramStart"/>
      <w:r w:rsidR="00E61439" w:rsidRPr="004A36AC">
        <w:rPr>
          <w:b/>
          <w:color w:val="000000" w:themeColor="text1"/>
          <w:sz w:val="28"/>
          <w:szCs w:val="28"/>
          <w:u w:val="single"/>
        </w:rPr>
        <w:t>28th</w:t>
      </w:r>
      <w:proofErr w:type="gramEnd"/>
      <w:r w:rsidR="00E61439" w:rsidRPr="004A36AC">
        <w:rPr>
          <w:b/>
          <w:color w:val="000000" w:themeColor="text1"/>
          <w:sz w:val="28"/>
          <w:szCs w:val="28"/>
          <w:u w:val="single"/>
        </w:rPr>
        <w:t xml:space="preserve"> 2014</w:t>
      </w:r>
      <w:r w:rsidRPr="004A36AC">
        <w:rPr>
          <w:b/>
          <w:color w:val="000000" w:themeColor="text1"/>
          <w:sz w:val="28"/>
          <w:szCs w:val="28"/>
          <w:u w:val="single"/>
        </w:rPr>
        <w:t>.</w:t>
      </w:r>
    </w:p>
    <w:p w:rsidR="005B755B" w:rsidRPr="005B755B" w:rsidRDefault="008534DC" w:rsidP="005B755B">
      <w:pPr>
        <w:pStyle w:val="ListParagraph"/>
        <w:numPr>
          <w:ilvl w:val="0"/>
          <w:numId w:val="3"/>
        </w:numPr>
        <w:rPr>
          <w:b/>
          <w:color w:val="000000" w:themeColor="text1"/>
          <w:sz w:val="28"/>
          <w:szCs w:val="28"/>
          <w:u w:val="single"/>
        </w:rPr>
      </w:pPr>
      <w:r w:rsidRPr="004A36AC">
        <w:rPr>
          <w:b/>
          <w:color w:val="000000" w:themeColor="text1"/>
          <w:sz w:val="28"/>
          <w:szCs w:val="28"/>
          <w:u w:val="single"/>
        </w:rPr>
        <w:t>Roles &amp; Responsibilities</w:t>
      </w:r>
      <w:r w:rsidR="00A6441B" w:rsidRPr="004A36AC">
        <w:rPr>
          <w:b/>
          <w:color w:val="000000" w:themeColor="text1"/>
          <w:sz w:val="28"/>
          <w:szCs w:val="28"/>
          <w:u w:val="single"/>
        </w:rPr>
        <w:t>:</w:t>
      </w:r>
    </w:p>
    <w:p w:rsidR="00E2736E" w:rsidRDefault="00F836FD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>Verifying the customer Change of address</w:t>
      </w:r>
      <w:r w:rsidR="003C069E">
        <w:rPr>
          <w:sz w:val="24"/>
          <w:szCs w:val="24"/>
        </w:rPr>
        <w:t xml:space="preserve"> </w:t>
      </w:r>
      <w:r w:rsidR="00A0126D">
        <w:rPr>
          <w:sz w:val="24"/>
          <w:szCs w:val="24"/>
        </w:rPr>
        <w:t xml:space="preserve">(COA) </w:t>
      </w:r>
      <w:r w:rsidR="003C069E">
        <w:rPr>
          <w:sz w:val="24"/>
          <w:szCs w:val="24"/>
        </w:rPr>
        <w:t>from</w:t>
      </w:r>
      <w:r w:rsidR="00C953D4">
        <w:rPr>
          <w:sz w:val="24"/>
          <w:szCs w:val="24"/>
        </w:rPr>
        <w:t xml:space="preserve"> permanent to present</w:t>
      </w:r>
      <w:r w:rsidR="00E2736E" w:rsidRPr="006B156D">
        <w:rPr>
          <w:sz w:val="24"/>
          <w:szCs w:val="24"/>
        </w:rPr>
        <w:t>.</w:t>
      </w:r>
    </w:p>
    <w:p w:rsidR="00F836FD" w:rsidRDefault="00F836FD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>System generated cheque’s for the input of the customer amount.</w:t>
      </w:r>
    </w:p>
    <w:p w:rsidR="00F836FD" w:rsidRDefault="00F836FD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>Verifying the customer’s end to end transa</w:t>
      </w:r>
      <w:r w:rsidR="007845EC">
        <w:rPr>
          <w:sz w:val="24"/>
          <w:szCs w:val="24"/>
        </w:rPr>
        <w:t>ction</w:t>
      </w:r>
      <w:r>
        <w:rPr>
          <w:sz w:val="24"/>
          <w:szCs w:val="24"/>
        </w:rPr>
        <w:t>.</w:t>
      </w:r>
    </w:p>
    <w:p w:rsidR="00F836FD" w:rsidRDefault="00F836FD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Meeting SLA </w:t>
      </w:r>
      <w:r w:rsidR="00E61439">
        <w:rPr>
          <w:sz w:val="24"/>
          <w:szCs w:val="24"/>
        </w:rPr>
        <w:t>on a</w:t>
      </w:r>
      <w:r>
        <w:rPr>
          <w:sz w:val="24"/>
          <w:szCs w:val="24"/>
        </w:rPr>
        <w:t xml:space="preserve"> daily basis.</w:t>
      </w:r>
    </w:p>
    <w:p w:rsidR="00D835E1" w:rsidRDefault="00D835E1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 w:rsidRPr="00303BE4">
        <w:rPr>
          <w:sz w:val="24"/>
          <w:szCs w:val="24"/>
        </w:rPr>
        <w:t>Responsible for month end closing of accounts</w:t>
      </w:r>
      <w:r w:rsidR="00CB5C88">
        <w:rPr>
          <w:sz w:val="24"/>
          <w:szCs w:val="24"/>
        </w:rPr>
        <w:t>.</w:t>
      </w:r>
    </w:p>
    <w:p w:rsidR="00472D95" w:rsidRPr="006B156D" w:rsidRDefault="00472D95" w:rsidP="00E259B7">
      <w:pPr>
        <w:pStyle w:val="ListParagraph"/>
        <w:keepNext/>
        <w:numPr>
          <w:ilvl w:val="0"/>
          <w:numId w:val="6"/>
        </w:numPr>
        <w:spacing w:after="0"/>
        <w:jc w:val="both"/>
        <w:outlineLvl w:val="3"/>
        <w:rPr>
          <w:sz w:val="24"/>
          <w:szCs w:val="24"/>
        </w:rPr>
      </w:pPr>
      <w:r>
        <w:rPr>
          <w:sz w:val="24"/>
          <w:szCs w:val="24"/>
        </w:rPr>
        <w:t xml:space="preserve">Regular quality checks </w:t>
      </w:r>
    </w:p>
    <w:p w:rsidR="008C1396" w:rsidRPr="009261C3" w:rsidRDefault="008C1396" w:rsidP="00C06AE7">
      <w:pPr>
        <w:pStyle w:val="ListParagraph"/>
        <w:rPr>
          <w:sz w:val="24"/>
          <w:szCs w:val="24"/>
        </w:rPr>
      </w:pPr>
    </w:p>
    <w:p w:rsidR="00D02C4A" w:rsidRPr="00D02C4A" w:rsidRDefault="00D02C4A" w:rsidP="00D02C4A">
      <w:pPr>
        <w:pStyle w:val="ListParagraph"/>
        <w:rPr>
          <w:sz w:val="24"/>
          <w:szCs w:val="24"/>
        </w:rPr>
      </w:pPr>
    </w:p>
    <w:p w:rsidR="008B0230" w:rsidRPr="00D41ED1" w:rsidRDefault="002F6C2C" w:rsidP="00D41ED1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145414</wp:posOffset>
                </wp:positionV>
                <wp:extent cx="6629400" cy="0"/>
                <wp:effectExtent l="0" t="0" r="0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044C17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pt;margin-top:11.45pt;width:522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TA2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"/>
            </w:pict>
          </mc:Fallback>
        </mc:AlternateContent>
      </w:r>
    </w:p>
    <w:p w:rsidR="000701EA" w:rsidRDefault="005A38AC" w:rsidP="000701EA">
      <w:pPr>
        <w:spacing w:line="240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</w:t>
      </w:r>
      <w:r w:rsidR="009E7CFA">
        <w:rPr>
          <w:b/>
          <w:color w:val="000000" w:themeColor="text1"/>
          <w:sz w:val="26"/>
          <w:szCs w:val="26"/>
        </w:rPr>
        <w:t xml:space="preserve">   </w:t>
      </w:r>
    </w:p>
    <w:p w:rsidR="000701EA" w:rsidRDefault="000701EA" w:rsidP="000701EA">
      <w:pPr>
        <w:spacing w:line="240" w:lineRule="auto"/>
        <w:rPr>
          <w:b/>
          <w:color w:val="000000" w:themeColor="text1"/>
          <w:sz w:val="26"/>
          <w:szCs w:val="26"/>
        </w:rPr>
      </w:pPr>
    </w:p>
    <w:p w:rsidR="000701EA" w:rsidRDefault="000701EA" w:rsidP="000701EA">
      <w:pPr>
        <w:spacing w:line="240" w:lineRule="auto"/>
        <w:rPr>
          <w:b/>
          <w:color w:val="000000" w:themeColor="text1"/>
          <w:sz w:val="26"/>
          <w:szCs w:val="26"/>
        </w:rPr>
      </w:pPr>
    </w:p>
    <w:p w:rsidR="000701EA" w:rsidRDefault="000701EA" w:rsidP="000701EA">
      <w:pPr>
        <w:spacing w:line="240" w:lineRule="auto"/>
        <w:rPr>
          <w:b/>
          <w:color w:val="000000" w:themeColor="text1"/>
          <w:sz w:val="26"/>
          <w:szCs w:val="26"/>
        </w:rPr>
      </w:pPr>
    </w:p>
    <w:p w:rsidR="000701EA" w:rsidRDefault="009E7CFA" w:rsidP="000701EA">
      <w:pPr>
        <w:spacing w:line="240" w:lineRule="auto"/>
        <w:rPr>
          <w:b/>
          <w:color w:val="000000" w:themeColor="text1"/>
          <w:sz w:val="28"/>
          <w:szCs w:val="28"/>
          <w:u w:val="single"/>
        </w:rPr>
      </w:pPr>
      <w:r>
        <w:rPr>
          <w:b/>
          <w:color w:val="000000" w:themeColor="text1"/>
          <w:sz w:val="26"/>
          <w:szCs w:val="26"/>
        </w:rPr>
        <w:lastRenderedPageBreak/>
        <w:t xml:space="preserve"> </w:t>
      </w:r>
      <w:r w:rsidR="005A38AC">
        <w:rPr>
          <w:b/>
          <w:color w:val="000000" w:themeColor="text1"/>
          <w:sz w:val="26"/>
          <w:szCs w:val="26"/>
        </w:rPr>
        <w:t xml:space="preserve"> </w:t>
      </w:r>
      <w:r w:rsidR="00DD286D" w:rsidRPr="00E61439">
        <w:rPr>
          <w:b/>
          <w:color w:val="000000" w:themeColor="text1"/>
          <w:sz w:val="28"/>
          <w:szCs w:val="28"/>
          <w:u w:val="single"/>
        </w:rPr>
        <w:t>A</w:t>
      </w:r>
      <w:r w:rsidR="001D2556" w:rsidRPr="00E61439">
        <w:rPr>
          <w:b/>
          <w:color w:val="000000" w:themeColor="text1"/>
          <w:sz w:val="28"/>
          <w:szCs w:val="28"/>
          <w:u w:val="single"/>
        </w:rPr>
        <w:t>cademic</w:t>
      </w:r>
      <w:r w:rsidR="00FB4692" w:rsidRPr="00E61439">
        <w:rPr>
          <w:b/>
          <w:color w:val="000000" w:themeColor="text1"/>
          <w:sz w:val="28"/>
          <w:szCs w:val="28"/>
          <w:u w:val="single"/>
        </w:rPr>
        <w:t xml:space="preserve"> Q</w:t>
      </w:r>
      <w:r w:rsidR="001D2556" w:rsidRPr="00E61439">
        <w:rPr>
          <w:b/>
          <w:color w:val="000000" w:themeColor="text1"/>
          <w:sz w:val="28"/>
          <w:szCs w:val="28"/>
          <w:u w:val="single"/>
        </w:rPr>
        <w:t>ualifications</w:t>
      </w:r>
      <w:r w:rsidR="00FB4692" w:rsidRPr="00E61439">
        <w:rPr>
          <w:b/>
          <w:color w:val="000000" w:themeColor="text1"/>
          <w:sz w:val="28"/>
          <w:szCs w:val="28"/>
          <w:u w:val="single"/>
        </w:rPr>
        <w:t xml:space="preserve"> </w:t>
      </w:r>
    </w:p>
    <w:p w:rsidR="000701EA" w:rsidRDefault="000701EA" w:rsidP="000701EA">
      <w:pPr>
        <w:spacing w:line="240" w:lineRule="auto"/>
        <w:rPr>
          <w:b/>
          <w:color w:val="000000" w:themeColor="text1"/>
          <w:sz w:val="28"/>
          <w:szCs w:val="28"/>
          <w:u w:val="single"/>
        </w:rPr>
      </w:pPr>
    </w:p>
    <w:p w:rsidR="00F1265A" w:rsidRPr="000701EA" w:rsidRDefault="005A38AC" w:rsidP="000701EA">
      <w:pPr>
        <w:pStyle w:val="ListParagraph"/>
        <w:numPr>
          <w:ilvl w:val="0"/>
          <w:numId w:val="15"/>
        </w:numPr>
        <w:spacing w:line="240" w:lineRule="auto"/>
        <w:rPr>
          <w:b/>
          <w:color w:val="000000" w:themeColor="text1"/>
          <w:sz w:val="28"/>
          <w:szCs w:val="28"/>
          <w:u w:val="single"/>
        </w:rPr>
      </w:pPr>
      <w:r w:rsidRPr="000701EA">
        <w:rPr>
          <w:b/>
          <w:color w:val="000000" w:themeColor="text1"/>
          <w:sz w:val="24"/>
          <w:szCs w:val="24"/>
          <w:u w:val="single"/>
        </w:rPr>
        <w:t xml:space="preserve">Bangalore </w:t>
      </w:r>
      <w:r w:rsidR="00B566FC" w:rsidRPr="000701EA">
        <w:rPr>
          <w:b/>
          <w:color w:val="000000" w:themeColor="text1"/>
          <w:sz w:val="24"/>
          <w:szCs w:val="24"/>
          <w:u w:val="single"/>
        </w:rPr>
        <w:t>University:</w:t>
      </w:r>
    </w:p>
    <w:p w:rsidR="00F1265A" w:rsidRDefault="00F1265A" w:rsidP="00F1265A">
      <w:pPr>
        <w:pStyle w:val="ListParagraph"/>
        <w:ind w:left="630"/>
        <w:rPr>
          <w:sz w:val="24"/>
          <w:szCs w:val="24"/>
        </w:rPr>
      </w:pPr>
    </w:p>
    <w:p w:rsidR="003009CF" w:rsidRPr="000701EA" w:rsidRDefault="00E61439" w:rsidP="000701E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701EA">
        <w:rPr>
          <w:sz w:val="24"/>
          <w:szCs w:val="24"/>
        </w:rPr>
        <w:t>BCA “</w:t>
      </w:r>
      <w:r w:rsidR="003009CF" w:rsidRPr="000701EA">
        <w:rPr>
          <w:b/>
          <w:sz w:val="24"/>
          <w:szCs w:val="24"/>
        </w:rPr>
        <w:t xml:space="preserve">Bachelor </w:t>
      </w:r>
      <w:r w:rsidRPr="000701EA">
        <w:rPr>
          <w:b/>
          <w:sz w:val="24"/>
          <w:szCs w:val="24"/>
        </w:rPr>
        <w:t>of</w:t>
      </w:r>
      <w:r w:rsidR="003009CF" w:rsidRPr="000701EA">
        <w:rPr>
          <w:b/>
          <w:sz w:val="24"/>
          <w:szCs w:val="24"/>
        </w:rPr>
        <w:t xml:space="preserve"> Computer Application</w:t>
      </w:r>
      <w:r w:rsidR="003009CF" w:rsidRPr="000701EA">
        <w:rPr>
          <w:sz w:val="24"/>
          <w:szCs w:val="24"/>
        </w:rPr>
        <w:t xml:space="preserve">” SJRC   </w:t>
      </w:r>
      <w:r w:rsidR="00F43010" w:rsidRPr="000701EA">
        <w:rPr>
          <w:sz w:val="24"/>
          <w:szCs w:val="24"/>
        </w:rPr>
        <w:t>college for</w:t>
      </w:r>
      <w:r w:rsidR="003009CF" w:rsidRPr="000701EA">
        <w:rPr>
          <w:sz w:val="24"/>
          <w:szCs w:val="24"/>
        </w:rPr>
        <w:t xml:space="preserve"> Women.</w:t>
      </w:r>
      <w:r w:rsidR="003955DD" w:rsidRPr="000701EA">
        <w:rPr>
          <w:sz w:val="24"/>
          <w:szCs w:val="24"/>
        </w:rPr>
        <w:t xml:space="preserve"> </w:t>
      </w:r>
      <w:r w:rsidR="003009CF" w:rsidRPr="000701EA">
        <w:rPr>
          <w:sz w:val="24"/>
          <w:szCs w:val="24"/>
        </w:rPr>
        <w:t>(Regular)</w:t>
      </w:r>
    </w:p>
    <w:p w:rsidR="000701EA" w:rsidRDefault="00826D43" w:rsidP="00F1265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701EA">
        <w:rPr>
          <w:b/>
          <w:sz w:val="24"/>
          <w:szCs w:val="24"/>
        </w:rPr>
        <w:t>Higher Secondary</w:t>
      </w:r>
      <w:r w:rsidRPr="000701EA">
        <w:rPr>
          <w:sz w:val="24"/>
          <w:szCs w:val="24"/>
        </w:rPr>
        <w:t xml:space="preserve">  </w:t>
      </w:r>
      <w:r w:rsidR="00F636F4" w:rsidRPr="000701EA">
        <w:rPr>
          <w:sz w:val="24"/>
          <w:szCs w:val="24"/>
        </w:rPr>
        <w:t xml:space="preserve"> </w:t>
      </w:r>
      <w:r w:rsidR="00F43010" w:rsidRPr="000701EA">
        <w:rPr>
          <w:sz w:val="24"/>
          <w:szCs w:val="24"/>
        </w:rPr>
        <w:t>from Acharya Patashala College. (</w:t>
      </w:r>
      <w:r w:rsidR="000701EA">
        <w:rPr>
          <w:sz w:val="24"/>
          <w:szCs w:val="24"/>
        </w:rPr>
        <w:t xml:space="preserve">Regular)   </w:t>
      </w:r>
    </w:p>
    <w:p w:rsidR="00B2149E" w:rsidRPr="000701EA" w:rsidRDefault="00E61439" w:rsidP="00F1265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701EA">
        <w:rPr>
          <w:b/>
          <w:sz w:val="24"/>
          <w:szCs w:val="24"/>
        </w:rPr>
        <w:t>Secondary</w:t>
      </w:r>
      <w:r w:rsidRPr="000701EA">
        <w:rPr>
          <w:sz w:val="24"/>
          <w:szCs w:val="24"/>
        </w:rPr>
        <w:t xml:space="preserve"> from</w:t>
      </w:r>
      <w:r w:rsidR="00F43010" w:rsidRPr="000701EA">
        <w:rPr>
          <w:sz w:val="24"/>
          <w:szCs w:val="24"/>
        </w:rPr>
        <w:t xml:space="preserve"> St</w:t>
      </w:r>
      <w:r w:rsidR="003009CF" w:rsidRPr="000701EA">
        <w:rPr>
          <w:sz w:val="24"/>
          <w:szCs w:val="24"/>
        </w:rPr>
        <w:t xml:space="preserve">. </w:t>
      </w:r>
      <w:r w:rsidR="00F43010" w:rsidRPr="000701EA">
        <w:rPr>
          <w:sz w:val="24"/>
          <w:szCs w:val="24"/>
        </w:rPr>
        <w:t>Teresa’s girls</w:t>
      </w:r>
      <w:r w:rsidR="003009CF" w:rsidRPr="000701EA">
        <w:rPr>
          <w:sz w:val="24"/>
          <w:szCs w:val="24"/>
        </w:rPr>
        <w:t xml:space="preserve"> High School.</w:t>
      </w:r>
      <w:r w:rsidR="003955DD" w:rsidRPr="000701EA">
        <w:rPr>
          <w:sz w:val="24"/>
          <w:szCs w:val="24"/>
        </w:rPr>
        <w:t xml:space="preserve"> </w:t>
      </w:r>
      <w:r w:rsidR="003009CF" w:rsidRPr="000701EA">
        <w:rPr>
          <w:sz w:val="24"/>
          <w:szCs w:val="24"/>
        </w:rPr>
        <w:t>(Regular)</w:t>
      </w:r>
    </w:p>
    <w:p w:rsidR="00C23612" w:rsidRPr="002808FD" w:rsidRDefault="00C23612" w:rsidP="00C23612">
      <w:pPr>
        <w:pStyle w:val="ListParagraph1"/>
        <w:pBdr>
          <w:bottom w:val="single" w:sz="6" w:space="1" w:color="auto"/>
        </w:pBdr>
        <w:ind w:left="0"/>
        <w:jc w:val="center"/>
        <w:rPr>
          <w:rFonts w:asciiTheme="minorHAnsi" w:hAnsiTheme="minorHAnsi"/>
          <w:b/>
          <w:color w:val="1F497D"/>
          <w:sz w:val="26"/>
          <w:szCs w:val="26"/>
        </w:rPr>
      </w:pPr>
    </w:p>
    <w:p w:rsidR="002B34AA" w:rsidRDefault="002B34AA" w:rsidP="002B34AA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  <w:r>
        <w:rPr>
          <w:rFonts w:asciiTheme="minorHAnsi" w:hAnsiTheme="minorHAnsi"/>
          <w:b/>
          <w:color w:val="000000" w:themeColor="text1"/>
          <w:sz w:val="26"/>
          <w:szCs w:val="26"/>
        </w:rPr>
        <w:t xml:space="preserve">     </w:t>
      </w:r>
    </w:p>
    <w:p w:rsidR="00B02DE1" w:rsidRDefault="002B34AA" w:rsidP="002B34AA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  <w:r>
        <w:rPr>
          <w:rFonts w:asciiTheme="minorHAnsi" w:hAnsiTheme="minorHAnsi"/>
          <w:b/>
          <w:color w:val="000000" w:themeColor="text1"/>
          <w:sz w:val="26"/>
          <w:szCs w:val="26"/>
        </w:rPr>
        <w:t xml:space="preserve">      </w:t>
      </w:r>
    </w:p>
    <w:p w:rsidR="00B02DE1" w:rsidRDefault="00B02DE1" w:rsidP="002B34AA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</w:p>
    <w:p w:rsidR="000701EA" w:rsidRDefault="00770909" w:rsidP="000701EA">
      <w:pPr>
        <w:pStyle w:val="ListParagraph1"/>
        <w:numPr>
          <w:ilvl w:val="0"/>
          <w:numId w:val="15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E7396D"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  <w:t>Technical Qualification</w:t>
      </w:r>
    </w:p>
    <w:p w:rsidR="000701EA" w:rsidRDefault="000701EA" w:rsidP="000701EA">
      <w:pPr>
        <w:pStyle w:val="ListParagraph1"/>
        <w:ind w:left="915"/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</w:p>
    <w:p w:rsidR="00B02DE1" w:rsidRPr="000701EA" w:rsidRDefault="00B02DE1" w:rsidP="000701EA">
      <w:pPr>
        <w:pStyle w:val="ListParagraph1"/>
        <w:numPr>
          <w:ilvl w:val="0"/>
          <w:numId w:val="16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0701EA">
        <w:rPr>
          <w:sz w:val="24"/>
          <w:szCs w:val="24"/>
        </w:rPr>
        <w:t>MS office</w:t>
      </w:r>
    </w:p>
    <w:p w:rsidR="00B02DE1" w:rsidRPr="00B02DE1" w:rsidRDefault="00B02DE1" w:rsidP="00B02DE1">
      <w:pPr>
        <w:spacing w:after="0" w:line="240" w:lineRule="auto"/>
        <w:ind w:left="720"/>
        <w:rPr>
          <w:sz w:val="24"/>
          <w:szCs w:val="24"/>
        </w:rPr>
      </w:pPr>
    </w:p>
    <w:p w:rsidR="00B02DE1" w:rsidRDefault="00B02DE1" w:rsidP="002B34AA">
      <w:pPr>
        <w:pStyle w:val="ListParagraph1"/>
        <w:ind w:left="0"/>
        <w:rPr>
          <w:b/>
        </w:rPr>
      </w:pPr>
    </w:p>
    <w:p w:rsidR="000701EA" w:rsidRDefault="002B34AA" w:rsidP="000701EA">
      <w:pPr>
        <w:pStyle w:val="ListParagraph1"/>
        <w:numPr>
          <w:ilvl w:val="0"/>
          <w:numId w:val="15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E7396D"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  <w:t>P</w:t>
      </w:r>
      <w:r w:rsidR="00DB4211" w:rsidRPr="00E7396D"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  <w:t>ersonal Skills</w:t>
      </w:r>
    </w:p>
    <w:p w:rsidR="000701EA" w:rsidRDefault="000701EA" w:rsidP="000701EA">
      <w:pPr>
        <w:pStyle w:val="ListParagraph1"/>
        <w:ind w:left="915"/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</w:p>
    <w:p w:rsidR="000701EA" w:rsidRPr="000701EA" w:rsidRDefault="00D87FB6" w:rsidP="000701EA">
      <w:pPr>
        <w:pStyle w:val="ListParagraph1"/>
        <w:numPr>
          <w:ilvl w:val="0"/>
          <w:numId w:val="17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0701EA">
        <w:rPr>
          <w:sz w:val="24"/>
          <w:szCs w:val="24"/>
        </w:rPr>
        <w:t>Self-motivated and quick learning</w:t>
      </w:r>
    </w:p>
    <w:p w:rsidR="000701EA" w:rsidRPr="000701EA" w:rsidRDefault="00D87FB6" w:rsidP="000701EA">
      <w:pPr>
        <w:pStyle w:val="ListParagraph1"/>
        <w:numPr>
          <w:ilvl w:val="0"/>
          <w:numId w:val="17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0701EA">
        <w:rPr>
          <w:sz w:val="24"/>
          <w:szCs w:val="24"/>
        </w:rPr>
        <w:t>Patient, calm and confident</w:t>
      </w:r>
    </w:p>
    <w:p w:rsidR="000701EA" w:rsidRPr="000701EA" w:rsidRDefault="0040155F" w:rsidP="000701EA">
      <w:pPr>
        <w:pStyle w:val="ListParagraph1"/>
        <w:numPr>
          <w:ilvl w:val="0"/>
          <w:numId w:val="17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0701EA">
        <w:rPr>
          <w:sz w:val="24"/>
          <w:szCs w:val="24"/>
        </w:rPr>
        <w:t>Sincere and Dedicated.</w:t>
      </w:r>
    </w:p>
    <w:p w:rsidR="0040155F" w:rsidRPr="000701EA" w:rsidRDefault="0040155F" w:rsidP="000701EA">
      <w:pPr>
        <w:pStyle w:val="ListParagraph1"/>
        <w:numPr>
          <w:ilvl w:val="0"/>
          <w:numId w:val="17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0701EA">
        <w:rPr>
          <w:sz w:val="24"/>
          <w:szCs w:val="24"/>
        </w:rPr>
        <w:t>Sense of responsibility, creativity and willingness to learn</w:t>
      </w:r>
      <w:r w:rsidRPr="000701EA">
        <w:rPr>
          <w:rFonts w:ascii="Times New Roman" w:hAnsi="Times New Roman"/>
          <w:sz w:val="24"/>
          <w:szCs w:val="24"/>
        </w:rPr>
        <w:t>.</w:t>
      </w:r>
    </w:p>
    <w:p w:rsidR="001A4FC7" w:rsidRPr="002808FD" w:rsidRDefault="001A4FC7" w:rsidP="00FA42BE">
      <w:pPr>
        <w:pStyle w:val="ListParagraph1"/>
        <w:pBdr>
          <w:bottom w:val="single" w:sz="6" w:space="1" w:color="auto"/>
        </w:pBdr>
        <w:ind w:left="0"/>
        <w:jc w:val="center"/>
        <w:rPr>
          <w:rFonts w:asciiTheme="minorHAnsi" w:hAnsiTheme="minorHAnsi"/>
          <w:b/>
          <w:color w:val="1F497D"/>
          <w:sz w:val="26"/>
          <w:szCs w:val="26"/>
        </w:rPr>
      </w:pPr>
    </w:p>
    <w:p w:rsidR="00A16EB4" w:rsidRDefault="00A16EB4" w:rsidP="00A16EB4">
      <w:pPr>
        <w:pStyle w:val="ListParagraph1"/>
        <w:ind w:left="0"/>
        <w:rPr>
          <w:rFonts w:asciiTheme="minorHAnsi" w:hAnsiTheme="minorHAnsi"/>
          <w:b/>
          <w:color w:val="1F497D"/>
          <w:sz w:val="26"/>
          <w:szCs w:val="26"/>
        </w:rPr>
      </w:pPr>
    </w:p>
    <w:p w:rsidR="009E3C41" w:rsidRPr="00E7396D" w:rsidRDefault="0060104A" w:rsidP="000701EA">
      <w:pPr>
        <w:pStyle w:val="ListParagraph1"/>
        <w:numPr>
          <w:ilvl w:val="0"/>
          <w:numId w:val="15"/>
        </w:numPr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</w:pPr>
      <w:r w:rsidRPr="00E7396D">
        <w:rPr>
          <w:rFonts w:asciiTheme="minorHAnsi" w:hAnsiTheme="minorHAnsi"/>
          <w:b/>
          <w:color w:val="000000" w:themeColor="text1"/>
          <w:sz w:val="26"/>
          <w:szCs w:val="26"/>
          <w:u w:val="single"/>
        </w:rPr>
        <w:t>Personal Information</w:t>
      </w:r>
    </w:p>
    <w:p w:rsidR="00781D74" w:rsidRDefault="00781D74" w:rsidP="00532CD9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</w:p>
    <w:p w:rsidR="00781D74" w:rsidRPr="00E03438" w:rsidRDefault="00781D74" w:rsidP="00E259B7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E03438">
        <w:rPr>
          <w:sz w:val="24"/>
          <w:szCs w:val="24"/>
        </w:rPr>
        <w:t>Birth Date                    08 August 1991</w:t>
      </w:r>
    </w:p>
    <w:p w:rsidR="00781D74" w:rsidRPr="00E03438" w:rsidRDefault="00781D74" w:rsidP="00E259B7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E03438">
        <w:rPr>
          <w:sz w:val="24"/>
          <w:szCs w:val="24"/>
        </w:rPr>
        <w:t xml:space="preserve">Gender                       </w:t>
      </w:r>
      <w:r w:rsidR="00416175">
        <w:rPr>
          <w:sz w:val="24"/>
          <w:szCs w:val="24"/>
        </w:rPr>
        <w:t xml:space="preserve"> </w:t>
      </w:r>
      <w:r w:rsidRPr="00E03438">
        <w:rPr>
          <w:sz w:val="24"/>
          <w:szCs w:val="24"/>
        </w:rPr>
        <w:t xml:space="preserve"> Female</w:t>
      </w:r>
    </w:p>
    <w:p w:rsidR="00781D74" w:rsidRPr="00E03438" w:rsidRDefault="00416175" w:rsidP="00E259B7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Marital Status             </w:t>
      </w:r>
      <w:r w:rsidR="00781D74" w:rsidRPr="00E03438">
        <w:rPr>
          <w:sz w:val="24"/>
          <w:szCs w:val="24"/>
        </w:rPr>
        <w:t>Married</w:t>
      </w:r>
    </w:p>
    <w:p w:rsidR="00781D74" w:rsidRPr="00416175" w:rsidRDefault="00781D74" w:rsidP="00E259B7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16175">
        <w:rPr>
          <w:sz w:val="24"/>
          <w:szCs w:val="24"/>
        </w:rPr>
        <w:t xml:space="preserve">Languages Known     </w:t>
      </w:r>
      <w:r w:rsidR="00416175">
        <w:rPr>
          <w:sz w:val="24"/>
          <w:szCs w:val="24"/>
        </w:rPr>
        <w:t xml:space="preserve"> </w:t>
      </w:r>
      <w:r w:rsidRPr="00416175">
        <w:rPr>
          <w:sz w:val="24"/>
          <w:szCs w:val="24"/>
        </w:rPr>
        <w:t xml:space="preserve">English, </w:t>
      </w:r>
      <w:proofErr w:type="spellStart"/>
      <w:r w:rsidRPr="00416175">
        <w:rPr>
          <w:sz w:val="24"/>
          <w:szCs w:val="24"/>
        </w:rPr>
        <w:t>kannada</w:t>
      </w:r>
      <w:proofErr w:type="spellEnd"/>
    </w:p>
    <w:p w:rsidR="00781D74" w:rsidRPr="00416175" w:rsidRDefault="00781D74" w:rsidP="00E259B7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416175">
        <w:rPr>
          <w:sz w:val="24"/>
          <w:szCs w:val="24"/>
        </w:rPr>
        <w:t>Hobbies                        Panting, travelling</w:t>
      </w:r>
    </w:p>
    <w:p w:rsidR="00781D74" w:rsidRDefault="00781D74" w:rsidP="00532CD9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</w:p>
    <w:p w:rsidR="00781D74" w:rsidRDefault="00781D74" w:rsidP="00532CD9">
      <w:pPr>
        <w:pStyle w:val="ListParagraph1"/>
        <w:ind w:left="0"/>
        <w:rPr>
          <w:rFonts w:asciiTheme="minorHAnsi" w:hAnsiTheme="minorHAnsi"/>
          <w:b/>
          <w:color w:val="000000" w:themeColor="text1"/>
          <w:sz w:val="26"/>
          <w:szCs w:val="26"/>
        </w:rPr>
      </w:pPr>
    </w:p>
    <w:p w:rsidR="00F43010" w:rsidRDefault="00117BE5" w:rsidP="006B2C4A">
      <w:pPr>
        <w:spacing w:after="0" w:line="240" w:lineRule="auto"/>
        <w:rPr>
          <w:sz w:val="24"/>
          <w:szCs w:val="24"/>
        </w:rPr>
      </w:pPr>
      <w:r w:rsidRPr="00994E2C">
        <w:rPr>
          <w:b/>
          <w:sz w:val="24"/>
          <w:szCs w:val="24"/>
        </w:rPr>
        <w:t>Declaration</w:t>
      </w:r>
      <w:r w:rsidRPr="00994E2C">
        <w:rPr>
          <w:sz w:val="24"/>
          <w:szCs w:val="24"/>
        </w:rPr>
        <w:t xml:space="preserve">: </w:t>
      </w:r>
    </w:p>
    <w:p w:rsidR="00994E2C" w:rsidRPr="00994E2C" w:rsidRDefault="00994E2C" w:rsidP="006B2C4A">
      <w:pPr>
        <w:spacing w:after="0" w:line="240" w:lineRule="auto"/>
        <w:rPr>
          <w:sz w:val="24"/>
          <w:szCs w:val="24"/>
        </w:rPr>
      </w:pPr>
    </w:p>
    <w:p w:rsidR="00117BE5" w:rsidRPr="00994E2C" w:rsidRDefault="00117BE5" w:rsidP="006B2C4A">
      <w:pPr>
        <w:spacing w:after="0" w:line="240" w:lineRule="auto"/>
        <w:rPr>
          <w:sz w:val="24"/>
          <w:szCs w:val="24"/>
        </w:rPr>
      </w:pPr>
      <w:r w:rsidRPr="00994E2C">
        <w:rPr>
          <w:sz w:val="24"/>
          <w:szCs w:val="24"/>
        </w:rPr>
        <w:t>I hereby declare that all the above furnished details are true to best of my knowledge.</w:t>
      </w:r>
    </w:p>
    <w:p w:rsidR="00F43010" w:rsidRPr="00994E2C" w:rsidRDefault="00F43010" w:rsidP="006B2C4A">
      <w:pPr>
        <w:spacing w:after="0" w:line="240" w:lineRule="auto"/>
        <w:rPr>
          <w:sz w:val="24"/>
          <w:szCs w:val="24"/>
        </w:rPr>
      </w:pPr>
    </w:p>
    <w:p w:rsidR="00117BE5" w:rsidRPr="00994E2C" w:rsidRDefault="00117BE5" w:rsidP="006B2C4A">
      <w:pPr>
        <w:spacing w:before="240" w:after="0" w:line="240" w:lineRule="auto"/>
        <w:jc w:val="both"/>
        <w:rPr>
          <w:sz w:val="24"/>
          <w:szCs w:val="24"/>
        </w:rPr>
      </w:pPr>
      <w:proofErr w:type="gramStart"/>
      <w:r w:rsidRPr="00994E2C">
        <w:rPr>
          <w:b/>
          <w:sz w:val="24"/>
          <w:szCs w:val="24"/>
        </w:rPr>
        <w:t>Place</w:t>
      </w:r>
      <w:r w:rsidR="00994E2C">
        <w:rPr>
          <w:b/>
          <w:sz w:val="24"/>
          <w:szCs w:val="24"/>
        </w:rPr>
        <w:t xml:space="preserve"> </w:t>
      </w:r>
      <w:r w:rsidR="00994E2C">
        <w:rPr>
          <w:sz w:val="24"/>
          <w:szCs w:val="24"/>
        </w:rPr>
        <w:t>:</w:t>
      </w:r>
      <w:proofErr w:type="gramEnd"/>
      <w:r w:rsidRPr="00994E2C">
        <w:rPr>
          <w:sz w:val="24"/>
          <w:szCs w:val="24"/>
        </w:rPr>
        <w:t xml:space="preserve"> Bangalore</w:t>
      </w:r>
      <w:r w:rsidRPr="002808FD">
        <w:rPr>
          <w:rFonts w:cs="Calibri"/>
          <w:sz w:val="24"/>
          <w:szCs w:val="24"/>
        </w:rPr>
        <w:t xml:space="preserve">        </w:t>
      </w:r>
      <w:r w:rsidRPr="002808FD">
        <w:rPr>
          <w:rFonts w:cs="Calibri"/>
          <w:sz w:val="24"/>
          <w:szCs w:val="24"/>
        </w:rPr>
        <w:tab/>
      </w:r>
      <w:r w:rsidRPr="002808FD">
        <w:rPr>
          <w:rFonts w:cs="Calibri"/>
          <w:sz w:val="24"/>
          <w:szCs w:val="24"/>
        </w:rPr>
        <w:tab/>
      </w:r>
      <w:r w:rsidRPr="002808FD">
        <w:rPr>
          <w:rFonts w:cs="Calibri"/>
          <w:sz w:val="24"/>
          <w:szCs w:val="24"/>
        </w:rPr>
        <w:tab/>
      </w:r>
      <w:r w:rsidR="006B2C4A">
        <w:rPr>
          <w:rFonts w:cs="Calibri"/>
          <w:sz w:val="24"/>
          <w:szCs w:val="24"/>
        </w:rPr>
        <w:t xml:space="preserve">                                                                  </w:t>
      </w:r>
      <w:r w:rsidR="00F43010">
        <w:rPr>
          <w:rFonts w:cs="Calibri"/>
          <w:sz w:val="24"/>
          <w:szCs w:val="24"/>
        </w:rPr>
        <w:t xml:space="preserve">    </w:t>
      </w:r>
      <w:r w:rsidR="006B2C4A">
        <w:rPr>
          <w:rFonts w:cs="Calibri"/>
          <w:sz w:val="24"/>
          <w:szCs w:val="24"/>
        </w:rPr>
        <w:t xml:space="preserve"> </w:t>
      </w:r>
      <w:r w:rsidR="006B2C4A" w:rsidRPr="00994E2C">
        <w:rPr>
          <w:b/>
          <w:sz w:val="24"/>
          <w:szCs w:val="24"/>
        </w:rPr>
        <w:t>Signature</w:t>
      </w:r>
    </w:p>
    <w:p w:rsidR="006B2C4A" w:rsidRPr="00994E2C" w:rsidRDefault="00F04DA2" w:rsidP="000902AA">
      <w:pPr>
        <w:spacing w:after="0" w:line="240" w:lineRule="auto"/>
        <w:jc w:val="both"/>
        <w:rPr>
          <w:sz w:val="24"/>
          <w:szCs w:val="24"/>
        </w:rPr>
      </w:pPr>
      <w:r w:rsidRPr="00994E2C">
        <w:rPr>
          <w:sz w:val="24"/>
          <w:szCs w:val="24"/>
        </w:rPr>
        <w:t xml:space="preserve">      </w:t>
      </w:r>
      <w:r w:rsidR="006B2C4A" w:rsidRPr="00994E2C">
        <w:rPr>
          <w:sz w:val="24"/>
          <w:szCs w:val="24"/>
        </w:rPr>
        <w:t xml:space="preserve">                          </w:t>
      </w:r>
    </w:p>
    <w:p w:rsidR="006B2C4A" w:rsidRPr="00994E2C" w:rsidRDefault="006B2C4A" w:rsidP="006B2C4A">
      <w:pPr>
        <w:spacing w:after="0" w:line="240" w:lineRule="auto"/>
        <w:jc w:val="both"/>
        <w:rPr>
          <w:sz w:val="24"/>
          <w:szCs w:val="24"/>
        </w:rPr>
      </w:pPr>
      <w:r w:rsidRPr="00994E2C">
        <w:rPr>
          <w:sz w:val="24"/>
          <w:szCs w:val="24"/>
        </w:rPr>
        <w:t xml:space="preserve">                                                                                                                                          (Kavya G)</w:t>
      </w:r>
    </w:p>
    <w:p w:rsidR="00A86259" w:rsidRPr="00994E2C" w:rsidRDefault="00F04DA2" w:rsidP="000902AA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proofErr w:type="gramStart"/>
      <w:r w:rsidRPr="00994E2C">
        <w:rPr>
          <w:rFonts w:cs="Calibri"/>
          <w:b/>
          <w:sz w:val="24"/>
          <w:szCs w:val="24"/>
        </w:rPr>
        <w:t>Date</w:t>
      </w:r>
      <w:r w:rsidR="00994E2C">
        <w:rPr>
          <w:rFonts w:cs="Calibri"/>
          <w:b/>
          <w:sz w:val="24"/>
          <w:szCs w:val="24"/>
        </w:rPr>
        <w:t xml:space="preserve"> </w:t>
      </w:r>
      <w:r w:rsidRPr="00994E2C">
        <w:rPr>
          <w:rFonts w:cs="Calibri"/>
          <w:b/>
          <w:sz w:val="24"/>
          <w:szCs w:val="24"/>
        </w:rPr>
        <w:t>:</w:t>
      </w:r>
      <w:proofErr w:type="gramEnd"/>
      <w:r w:rsidRPr="00994E2C">
        <w:rPr>
          <w:rFonts w:cs="Calibri"/>
          <w:b/>
          <w:sz w:val="24"/>
          <w:szCs w:val="24"/>
        </w:rPr>
        <w:tab/>
      </w:r>
      <w:r w:rsidR="00A86259" w:rsidRPr="00994E2C">
        <w:rPr>
          <w:rFonts w:cs="Calibri"/>
          <w:b/>
          <w:sz w:val="24"/>
          <w:szCs w:val="24"/>
        </w:rPr>
        <w:tab/>
      </w:r>
    </w:p>
    <w:p w:rsidR="00117BE5" w:rsidRPr="002808FD" w:rsidRDefault="00A86259" w:rsidP="000902AA">
      <w:pPr>
        <w:spacing w:after="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  <w:r>
        <w:rPr>
          <w:rFonts w:cs="Calibri"/>
          <w:sz w:val="24"/>
          <w:szCs w:val="24"/>
        </w:rPr>
        <w:tab/>
      </w:r>
    </w:p>
    <w:p w:rsidR="00755374" w:rsidRPr="002808FD" w:rsidRDefault="00755374" w:rsidP="00755374">
      <w:pPr>
        <w:pStyle w:val="ListParagraph1"/>
        <w:ind w:left="0"/>
        <w:rPr>
          <w:rFonts w:asciiTheme="minorHAnsi" w:hAnsiTheme="minorHAnsi" w:cs="Calibri"/>
          <w:color w:val="auto"/>
        </w:rPr>
      </w:pPr>
    </w:p>
    <w:sectPr w:rsidR="00755374" w:rsidRPr="002808FD" w:rsidSect="009916D4">
      <w:footerReference w:type="default" r:id="rId11"/>
      <w:footerReference w:type="first" r:id="rId12"/>
      <w:pgSz w:w="11909" w:h="16834" w:code="9"/>
      <w:pgMar w:top="720" w:right="720" w:bottom="720" w:left="720" w:header="1008" w:footer="576" w:gutter="0"/>
      <w:pgBorders w:offsetFrom="page">
        <w:top w:val="single" w:sz="4" w:space="24" w:color="BFBFBF" w:themeColor="background1" w:themeShade="BF"/>
        <w:left w:val="single" w:sz="4" w:space="24" w:color="BFBFBF" w:themeColor="background1" w:themeShade="BF"/>
        <w:bottom w:val="single" w:sz="4" w:space="24" w:color="BFBFBF" w:themeColor="background1" w:themeShade="BF"/>
        <w:right w:val="single" w:sz="4" w:space="24" w:color="BFBFBF" w:themeColor="background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333" w:rsidRDefault="00413333">
      <w:pPr>
        <w:spacing w:after="0" w:line="240" w:lineRule="auto"/>
      </w:pPr>
      <w:r>
        <w:separator/>
      </w:r>
    </w:p>
  </w:endnote>
  <w:endnote w:type="continuationSeparator" w:id="0">
    <w:p w:rsidR="00413333" w:rsidRDefault="00413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51A9" w:rsidRDefault="001851A9" w:rsidP="00AA186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ABE" w:rsidRDefault="009C3ABE" w:rsidP="009C3ABE">
    <w:pPr>
      <w:pStyle w:val="Footer"/>
      <w:jc w:val="right"/>
    </w:pPr>
  </w:p>
  <w:p w:rsidR="009C3ABE" w:rsidRDefault="009C3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333" w:rsidRDefault="00413333">
      <w:pPr>
        <w:spacing w:after="0" w:line="240" w:lineRule="auto"/>
      </w:pPr>
      <w:r>
        <w:separator/>
      </w:r>
    </w:p>
  </w:footnote>
  <w:footnote w:type="continuationSeparator" w:id="0">
    <w:p w:rsidR="00413333" w:rsidRDefault="00413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F5B7E"/>
    <w:multiLevelType w:val="hybridMultilevel"/>
    <w:tmpl w:val="5C2EC292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1" w15:restartNumberingAfterBreak="0">
    <w:nsid w:val="05245CA5"/>
    <w:multiLevelType w:val="hybridMultilevel"/>
    <w:tmpl w:val="FCEC886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7D77FBD"/>
    <w:multiLevelType w:val="hybridMultilevel"/>
    <w:tmpl w:val="8522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151CE"/>
    <w:multiLevelType w:val="hybridMultilevel"/>
    <w:tmpl w:val="3D044C18"/>
    <w:lvl w:ilvl="0" w:tplc="04090009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0F2C4F4B"/>
    <w:multiLevelType w:val="hybridMultilevel"/>
    <w:tmpl w:val="0AB41D6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18620C81"/>
    <w:multiLevelType w:val="hybridMultilevel"/>
    <w:tmpl w:val="429A5C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E5271"/>
    <w:multiLevelType w:val="hybridMultilevel"/>
    <w:tmpl w:val="2DDCC64C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15712"/>
    <w:multiLevelType w:val="hybridMultilevel"/>
    <w:tmpl w:val="96FA98C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3234436E"/>
    <w:multiLevelType w:val="hybridMultilevel"/>
    <w:tmpl w:val="262AA2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A5FDE"/>
    <w:multiLevelType w:val="hybridMultilevel"/>
    <w:tmpl w:val="25045C70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0" w15:restartNumberingAfterBreak="0">
    <w:nsid w:val="3B0B5F86"/>
    <w:multiLevelType w:val="hybridMultilevel"/>
    <w:tmpl w:val="DCFA040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44053CDB"/>
    <w:multiLevelType w:val="hybridMultilevel"/>
    <w:tmpl w:val="FBB267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CA260BA"/>
    <w:multiLevelType w:val="hybridMultilevel"/>
    <w:tmpl w:val="9DB25A24"/>
    <w:lvl w:ilvl="0" w:tplc="04090009">
      <w:start w:val="1"/>
      <w:numFmt w:val="bullet"/>
      <w:lvlText w:val="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3" w15:restartNumberingAfterBreak="0">
    <w:nsid w:val="6D035442"/>
    <w:multiLevelType w:val="hybridMultilevel"/>
    <w:tmpl w:val="56428CE0"/>
    <w:lvl w:ilvl="0" w:tplc="C7523B42">
      <w:start w:val="1"/>
      <w:numFmt w:val="bullet"/>
      <w:pStyle w:val="Bulleted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AB646D"/>
    <w:multiLevelType w:val="hybridMultilevel"/>
    <w:tmpl w:val="CB8E9B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A196B"/>
    <w:multiLevelType w:val="hybridMultilevel"/>
    <w:tmpl w:val="B94A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4"/>
  </w:num>
  <w:num w:numId="4">
    <w:abstractNumId w:val="11"/>
  </w:num>
  <w:num w:numId="5">
    <w:abstractNumId w:val="7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1"/>
  </w:num>
  <w:num w:numId="11">
    <w:abstractNumId w:val="15"/>
  </w:num>
  <w:num w:numId="12">
    <w:abstractNumId w:val="2"/>
  </w:num>
  <w:num w:numId="13">
    <w:abstractNumId w:val="3"/>
  </w:num>
  <w:num w:numId="14">
    <w:abstractNumId w:val="10"/>
  </w:num>
  <w:num w:numId="15">
    <w:abstractNumId w:val="12"/>
  </w:num>
  <w:num w:numId="16">
    <w:abstractNumId w:val="0"/>
  </w:num>
  <w:num w:numId="1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043"/>
    <w:rsid w:val="0000451B"/>
    <w:rsid w:val="000054AE"/>
    <w:rsid w:val="000114D9"/>
    <w:rsid w:val="00042233"/>
    <w:rsid w:val="000448B8"/>
    <w:rsid w:val="000654D7"/>
    <w:rsid w:val="000676EE"/>
    <w:rsid w:val="00070187"/>
    <w:rsid w:val="000701EA"/>
    <w:rsid w:val="000902AA"/>
    <w:rsid w:val="000A2CBC"/>
    <w:rsid w:val="000A592D"/>
    <w:rsid w:val="000A599B"/>
    <w:rsid w:val="000B6782"/>
    <w:rsid w:val="000C2F26"/>
    <w:rsid w:val="000D5FA8"/>
    <w:rsid w:val="000E25AB"/>
    <w:rsid w:val="000E3608"/>
    <w:rsid w:val="000E6E57"/>
    <w:rsid w:val="000F4408"/>
    <w:rsid w:val="000F783C"/>
    <w:rsid w:val="00101FA3"/>
    <w:rsid w:val="001063FC"/>
    <w:rsid w:val="00107D8A"/>
    <w:rsid w:val="00113455"/>
    <w:rsid w:val="001141B6"/>
    <w:rsid w:val="00117BE5"/>
    <w:rsid w:val="00120F4E"/>
    <w:rsid w:val="001241B6"/>
    <w:rsid w:val="00130E40"/>
    <w:rsid w:val="00142465"/>
    <w:rsid w:val="0015298C"/>
    <w:rsid w:val="00156711"/>
    <w:rsid w:val="001608BE"/>
    <w:rsid w:val="00164555"/>
    <w:rsid w:val="00165F4A"/>
    <w:rsid w:val="001708A4"/>
    <w:rsid w:val="00177EDA"/>
    <w:rsid w:val="0018487C"/>
    <w:rsid w:val="001851A9"/>
    <w:rsid w:val="001966AA"/>
    <w:rsid w:val="001A04F8"/>
    <w:rsid w:val="001A29CE"/>
    <w:rsid w:val="001A4FC7"/>
    <w:rsid w:val="001A5306"/>
    <w:rsid w:val="001B129C"/>
    <w:rsid w:val="001C2717"/>
    <w:rsid w:val="001C39AF"/>
    <w:rsid w:val="001D01B5"/>
    <w:rsid w:val="001D0BC3"/>
    <w:rsid w:val="001D22F3"/>
    <w:rsid w:val="001D2556"/>
    <w:rsid w:val="001F3A8F"/>
    <w:rsid w:val="001F7DB0"/>
    <w:rsid w:val="00202A4C"/>
    <w:rsid w:val="002034CA"/>
    <w:rsid w:val="002040BC"/>
    <w:rsid w:val="00206E59"/>
    <w:rsid w:val="00212E62"/>
    <w:rsid w:val="002165B9"/>
    <w:rsid w:val="002230EA"/>
    <w:rsid w:val="002319DE"/>
    <w:rsid w:val="0025242C"/>
    <w:rsid w:val="0026302D"/>
    <w:rsid w:val="00264040"/>
    <w:rsid w:val="00274AB3"/>
    <w:rsid w:val="002808FD"/>
    <w:rsid w:val="0028107D"/>
    <w:rsid w:val="0028261F"/>
    <w:rsid w:val="002827EF"/>
    <w:rsid w:val="0028682B"/>
    <w:rsid w:val="00287E09"/>
    <w:rsid w:val="00291267"/>
    <w:rsid w:val="00294386"/>
    <w:rsid w:val="00295FFA"/>
    <w:rsid w:val="00296CFF"/>
    <w:rsid w:val="002B0E69"/>
    <w:rsid w:val="002B34AA"/>
    <w:rsid w:val="002D1650"/>
    <w:rsid w:val="002D2DED"/>
    <w:rsid w:val="002D3F3E"/>
    <w:rsid w:val="002F5E7A"/>
    <w:rsid w:val="002F6C2C"/>
    <w:rsid w:val="003009CF"/>
    <w:rsid w:val="00303BE4"/>
    <w:rsid w:val="00310078"/>
    <w:rsid w:val="00314BAC"/>
    <w:rsid w:val="0034499F"/>
    <w:rsid w:val="00361E13"/>
    <w:rsid w:val="00363297"/>
    <w:rsid w:val="00363A13"/>
    <w:rsid w:val="00372BD2"/>
    <w:rsid w:val="003847EA"/>
    <w:rsid w:val="00393C50"/>
    <w:rsid w:val="003955DD"/>
    <w:rsid w:val="003A3963"/>
    <w:rsid w:val="003B6732"/>
    <w:rsid w:val="003C069E"/>
    <w:rsid w:val="003D2A17"/>
    <w:rsid w:val="003D630C"/>
    <w:rsid w:val="003E15FC"/>
    <w:rsid w:val="003E19F1"/>
    <w:rsid w:val="003E565C"/>
    <w:rsid w:val="003F51EC"/>
    <w:rsid w:val="003F5826"/>
    <w:rsid w:val="003F7CDE"/>
    <w:rsid w:val="0040155F"/>
    <w:rsid w:val="0040375E"/>
    <w:rsid w:val="00403F9B"/>
    <w:rsid w:val="00413166"/>
    <w:rsid w:val="00413333"/>
    <w:rsid w:val="004141C8"/>
    <w:rsid w:val="004147FD"/>
    <w:rsid w:val="00416175"/>
    <w:rsid w:val="004214C5"/>
    <w:rsid w:val="004357D0"/>
    <w:rsid w:val="00436B5C"/>
    <w:rsid w:val="00445943"/>
    <w:rsid w:val="004467B4"/>
    <w:rsid w:val="004510EA"/>
    <w:rsid w:val="004565CC"/>
    <w:rsid w:val="00472D95"/>
    <w:rsid w:val="00475F59"/>
    <w:rsid w:val="00486EB5"/>
    <w:rsid w:val="004A36AC"/>
    <w:rsid w:val="004A6947"/>
    <w:rsid w:val="004B18AD"/>
    <w:rsid w:val="004D6557"/>
    <w:rsid w:val="004D7F52"/>
    <w:rsid w:val="004E4818"/>
    <w:rsid w:val="004F0FC5"/>
    <w:rsid w:val="004F2A4F"/>
    <w:rsid w:val="004F744B"/>
    <w:rsid w:val="005024DC"/>
    <w:rsid w:val="005174BA"/>
    <w:rsid w:val="005202BD"/>
    <w:rsid w:val="0052060E"/>
    <w:rsid w:val="00521B0C"/>
    <w:rsid w:val="00531F0B"/>
    <w:rsid w:val="00532CD9"/>
    <w:rsid w:val="0053661E"/>
    <w:rsid w:val="0054510E"/>
    <w:rsid w:val="0055288B"/>
    <w:rsid w:val="0055626F"/>
    <w:rsid w:val="00564C44"/>
    <w:rsid w:val="005719B5"/>
    <w:rsid w:val="005801A6"/>
    <w:rsid w:val="00580DBB"/>
    <w:rsid w:val="00586C8A"/>
    <w:rsid w:val="005A38AC"/>
    <w:rsid w:val="005A6FDA"/>
    <w:rsid w:val="005B755B"/>
    <w:rsid w:val="005C13DC"/>
    <w:rsid w:val="005C23F7"/>
    <w:rsid w:val="005C6685"/>
    <w:rsid w:val="005D37D8"/>
    <w:rsid w:val="005D7204"/>
    <w:rsid w:val="005D7500"/>
    <w:rsid w:val="005F18AB"/>
    <w:rsid w:val="0060104A"/>
    <w:rsid w:val="00603AAF"/>
    <w:rsid w:val="0060736B"/>
    <w:rsid w:val="00610FFC"/>
    <w:rsid w:val="00615714"/>
    <w:rsid w:val="00624A75"/>
    <w:rsid w:val="00625FB3"/>
    <w:rsid w:val="006302ED"/>
    <w:rsid w:val="00633BFB"/>
    <w:rsid w:val="0063474B"/>
    <w:rsid w:val="00635491"/>
    <w:rsid w:val="00640FDE"/>
    <w:rsid w:val="00647EA0"/>
    <w:rsid w:val="0065346C"/>
    <w:rsid w:val="006601DA"/>
    <w:rsid w:val="00664D5C"/>
    <w:rsid w:val="00673403"/>
    <w:rsid w:val="006773FD"/>
    <w:rsid w:val="00686E60"/>
    <w:rsid w:val="00692177"/>
    <w:rsid w:val="006A77FB"/>
    <w:rsid w:val="006A7A78"/>
    <w:rsid w:val="006B156D"/>
    <w:rsid w:val="006B2C4A"/>
    <w:rsid w:val="006E589E"/>
    <w:rsid w:val="006F4660"/>
    <w:rsid w:val="006F4CCA"/>
    <w:rsid w:val="00702C56"/>
    <w:rsid w:val="0070735A"/>
    <w:rsid w:val="007106F1"/>
    <w:rsid w:val="007113AA"/>
    <w:rsid w:val="0072646F"/>
    <w:rsid w:val="00726BD3"/>
    <w:rsid w:val="00732596"/>
    <w:rsid w:val="007337DE"/>
    <w:rsid w:val="007347EA"/>
    <w:rsid w:val="00741884"/>
    <w:rsid w:val="00755374"/>
    <w:rsid w:val="00756ECD"/>
    <w:rsid w:val="00757676"/>
    <w:rsid w:val="007642FC"/>
    <w:rsid w:val="00770909"/>
    <w:rsid w:val="0077210E"/>
    <w:rsid w:val="00773E30"/>
    <w:rsid w:val="00776119"/>
    <w:rsid w:val="00781D74"/>
    <w:rsid w:val="00783031"/>
    <w:rsid w:val="007845EC"/>
    <w:rsid w:val="00793894"/>
    <w:rsid w:val="0079682D"/>
    <w:rsid w:val="007A77E6"/>
    <w:rsid w:val="007A7E67"/>
    <w:rsid w:val="007B0218"/>
    <w:rsid w:val="007B1317"/>
    <w:rsid w:val="007B1F7A"/>
    <w:rsid w:val="007B4F53"/>
    <w:rsid w:val="007D2CF5"/>
    <w:rsid w:val="008074E1"/>
    <w:rsid w:val="008143B5"/>
    <w:rsid w:val="00815CF7"/>
    <w:rsid w:val="008240A0"/>
    <w:rsid w:val="008246EC"/>
    <w:rsid w:val="00826D43"/>
    <w:rsid w:val="008312F4"/>
    <w:rsid w:val="00835A08"/>
    <w:rsid w:val="00846361"/>
    <w:rsid w:val="008534DC"/>
    <w:rsid w:val="00855CDF"/>
    <w:rsid w:val="00865E3D"/>
    <w:rsid w:val="00867467"/>
    <w:rsid w:val="00870E05"/>
    <w:rsid w:val="00896C94"/>
    <w:rsid w:val="0089763E"/>
    <w:rsid w:val="008A16BF"/>
    <w:rsid w:val="008A3EBA"/>
    <w:rsid w:val="008A549E"/>
    <w:rsid w:val="008B0230"/>
    <w:rsid w:val="008B129E"/>
    <w:rsid w:val="008B2EBA"/>
    <w:rsid w:val="008B3C76"/>
    <w:rsid w:val="008C109E"/>
    <w:rsid w:val="008C1396"/>
    <w:rsid w:val="008C3DA9"/>
    <w:rsid w:val="008D794C"/>
    <w:rsid w:val="008E5007"/>
    <w:rsid w:val="008F6B28"/>
    <w:rsid w:val="008F7679"/>
    <w:rsid w:val="009001D4"/>
    <w:rsid w:val="0090049E"/>
    <w:rsid w:val="009008D4"/>
    <w:rsid w:val="00902601"/>
    <w:rsid w:val="00913F13"/>
    <w:rsid w:val="00922F09"/>
    <w:rsid w:val="009261C3"/>
    <w:rsid w:val="009273BB"/>
    <w:rsid w:val="0094008A"/>
    <w:rsid w:val="00951239"/>
    <w:rsid w:val="009575A4"/>
    <w:rsid w:val="0096396B"/>
    <w:rsid w:val="00965D0A"/>
    <w:rsid w:val="00974051"/>
    <w:rsid w:val="00986220"/>
    <w:rsid w:val="00987E1E"/>
    <w:rsid w:val="0099019E"/>
    <w:rsid w:val="00990E9B"/>
    <w:rsid w:val="009916D4"/>
    <w:rsid w:val="00994E2C"/>
    <w:rsid w:val="009B2F5D"/>
    <w:rsid w:val="009C3ABE"/>
    <w:rsid w:val="009D045D"/>
    <w:rsid w:val="009D1C81"/>
    <w:rsid w:val="009D23AB"/>
    <w:rsid w:val="009D6BC3"/>
    <w:rsid w:val="009E35DD"/>
    <w:rsid w:val="009E3C0B"/>
    <w:rsid w:val="009E3C41"/>
    <w:rsid w:val="009E58A6"/>
    <w:rsid w:val="009E5D02"/>
    <w:rsid w:val="009E7CFA"/>
    <w:rsid w:val="009F0647"/>
    <w:rsid w:val="009F51ED"/>
    <w:rsid w:val="009F5C8D"/>
    <w:rsid w:val="00A0126D"/>
    <w:rsid w:val="00A072BC"/>
    <w:rsid w:val="00A11C70"/>
    <w:rsid w:val="00A16EB4"/>
    <w:rsid w:val="00A22625"/>
    <w:rsid w:val="00A2610A"/>
    <w:rsid w:val="00A2638C"/>
    <w:rsid w:val="00A309F7"/>
    <w:rsid w:val="00A43C90"/>
    <w:rsid w:val="00A50AFB"/>
    <w:rsid w:val="00A55EE0"/>
    <w:rsid w:val="00A61451"/>
    <w:rsid w:val="00A632B4"/>
    <w:rsid w:val="00A6441B"/>
    <w:rsid w:val="00A7727D"/>
    <w:rsid w:val="00A81750"/>
    <w:rsid w:val="00A855E1"/>
    <w:rsid w:val="00A86259"/>
    <w:rsid w:val="00A910E0"/>
    <w:rsid w:val="00A95C03"/>
    <w:rsid w:val="00AA1866"/>
    <w:rsid w:val="00AA1D78"/>
    <w:rsid w:val="00AA782A"/>
    <w:rsid w:val="00AB4386"/>
    <w:rsid w:val="00AC53E9"/>
    <w:rsid w:val="00AD1839"/>
    <w:rsid w:val="00AD2A71"/>
    <w:rsid w:val="00AE4432"/>
    <w:rsid w:val="00AF4321"/>
    <w:rsid w:val="00B02DE1"/>
    <w:rsid w:val="00B05830"/>
    <w:rsid w:val="00B05E63"/>
    <w:rsid w:val="00B10C0C"/>
    <w:rsid w:val="00B2149E"/>
    <w:rsid w:val="00B3054A"/>
    <w:rsid w:val="00B437C7"/>
    <w:rsid w:val="00B51025"/>
    <w:rsid w:val="00B566FC"/>
    <w:rsid w:val="00B57240"/>
    <w:rsid w:val="00B62AFA"/>
    <w:rsid w:val="00B70403"/>
    <w:rsid w:val="00B74745"/>
    <w:rsid w:val="00B756D5"/>
    <w:rsid w:val="00B92B11"/>
    <w:rsid w:val="00B94739"/>
    <w:rsid w:val="00B95035"/>
    <w:rsid w:val="00B96BB2"/>
    <w:rsid w:val="00BA0378"/>
    <w:rsid w:val="00BB216B"/>
    <w:rsid w:val="00BB409C"/>
    <w:rsid w:val="00BB5526"/>
    <w:rsid w:val="00BB734E"/>
    <w:rsid w:val="00BC1642"/>
    <w:rsid w:val="00BC2D5E"/>
    <w:rsid w:val="00BC4E00"/>
    <w:rsid w:val="00BC53E5"/>
    <w:rsid w:val="00BD0864"/>
    <w:rsid w:val="00BF15D6"/>
    <w:rsid w:val="00C06AE7"/>
    <w:rsid w:val="00C101CE"/>
    <w:rsid w:val="00C1226D"/>
    <w:rsid w:val="00C23612"/>
    <w:rsid w:val="00C30F74"/>
    <w:rsid w:val="00C31F55"/>
    <w:rsid w:val="00C42918"/>
    <w:rsid w:val="00C4465D"/>
    <w:rsid w:val="00C51C26"/>
    <w:rsid w:val="00C656F9"/>
    <w:rsid w:val="00C7780F"/>
    <w:rsid w:val="00C8633B"/>
    <w:rsid w:val="00C87B55"/>
    <w:rsid w:val="00C953D4"/>
    <w:rsid w:val="00CB1550"/>
    <w:rsid w:val="00CB543F"/>
    <w:rsid w:val="00CB5C88"/>
    <w:rsid w:val="00CC4C1A"/>
    <w:rsid w:val="00CF1007"/>
    <w:rsid w:val="00CF20A5"/>
    <w:rsid w:val="00CF26EC"/>
    <w:rsid w:val="00CF2997"/>
    <w:rsid w:val="00CF34BF"/>
    <w:rsid w:val="00CF48A9"/>
    <w:rsid w:val="00CF78A0"/>
    <w:rsid w:val="00D01998"/>
    <w:rsid w:val="00D02C4A"/>
    <w:rsid w:val="00D158B8"/>
    <w:rsid w:val="00D15A95"/>
    <w:rsid w:val="00D40602"/>
    <w:rsid w:val="00D41ED1"/>
    <w:rsid w:val="00D45781"/>
    <w:rsid w:val="00D53FD9"/>
    <w:rsid w:val="00D541CC"/>
    <w:rsid w:val="00D545C3"/>
    <w:rsid w:val="00D75C25"/>
    <w:rsid w:val="00D835E1"/>
    <w:rsid w:val="00D84245"/>
    <w:rsid w:val="00D87FB6"/>
    <w:rsid w:val="00D923C1"/>
    <w:rsid w:val="00D93DC6"/>
    <w:rsid w:val="00D96883"/>
    <w:rsid w:val="00DB2DB7"/>
    <w:rsid w:val="00DB4211"/>
    <w:rsid w:val="00DC7EB5"/>
    <w:rsid w:val="00DD0A42"/>
    <w:rsid w:val="00DD286D"/>
    <w:rsid w:val="00DD6242"/>
    <w:rsid w:val="00DE2306"/>
    <w:rsid w:val="00DE325A"/>
    <w:rsid w:val="00DE6DF1"/>
    <w:rsid w:val="00DE7639"/>
    <w:rsid w:val="00DF0C4F"/>
    <w:rsid w:val="00DF7E42"/>
    <w:rsid w:val="00E03438"/>
    <w:rsid w:val="00E13FCF"/>
    <w:rsid w:val="00E14DEE"/>
    <w:rsid w:val="00E257DC"/>
    <w:rsid w:val="00E259B7"/>
    <w:rsid w:val="00E25F7C"/>
    <w:rsid w:val="00E2736E"/>
    <w:rsid w:val="00E36BED"/>
    <w:rsid w:val="00E45531"/>
    <w:rsid w:val="00E52160"/>
    <w:rsid w:val="00E61439"/>
    <w:rsid w:val="00E7396D"/>
    <w:rsid w:val="00E74D42"/>
    <w:rsid w:val="00E90072"/>
    <w:rsid w:val="00E90585"/>
    <w:rsid w:val="00E92302"/>
    <w:rsid w:val="00E95F89"/>
    <w:rsid w:val="00EB12FF"/>
    <w:rsid w:val="00EC09D1"/>
    <w:rsid w:val="00EC3CF6"/>
    <w:rsid w:val="00EC6398"/>
    <w:rsid w:val="00ED0043"/>
    <w:rsid w:val="00ED38E3"/>
    <w:rsid w:val="00EE4039"/>
    <w:rsid w:val="00F04DA2"/>
    <w:rsid w:val="00F11BC1"/>
    <w:rsid w:val="00F1265A"/>
    <w:rsid w:val="00F15794"/>
    <w:rsid w:val="00F15C56"/>
    <w:rsid w:val="00F43010"/>
    <w:rsid w:val="00F45F19"/>
    <w:rsid w:val="00F514DD"/>
    <w:rsid w:val="00F636F4"/>
    <w:rsid w:val="00F64E1F"/>
    <w:rsid w:val="00F836FD"/>
    <w:rsid w:val="00F86E11"/>
    <w:rsid w:val="00F9050D"/>
    <w:rsid w:val="00F91AB3"/>
    <w:rsid w:val="00F95FEE"/>
    <w:rsid w:val="00F96506"/>
    <w:rsid w:val="00FA42BE"/>
    <w:rsid w:val="00FA498F"/>
    <w:rsid w:val="00FB4692"/>
    <w:rsid w:val="00FC5BD7"/>
    <w:rsid w:val="00FD79E9"/>
    <w:rsid w:val="00FE1BCA"/>
    <w:rsid w:val="00FE3609"/>
    <w:rsid w:val="00FE7AD0"/>
    <w:rsid w:val="00FF45D9"/>
    <w:rsid w:val="00FF5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72E6B"/>
  <w15:docId w15:val="{3EEADCA0-CF9E-40C9-9F2A-29C390E5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F7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1A9"/>
  </w:style>
  <w:style w:type="paragraph" w:styleId="Footer">
    <w:name w:val="footer"/>
    <w:basedOn w:val="Normal"/>
    <w:link w:val="FooterChar"/>
    <w:uiPriority w:val="99"/>
    <w:unhideWhenUsed/>
    <w:qFormat/>
    <w:rsid w:val="0018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1A9"/>
  </w:style>
  <w:style w:type="character" w:styleId="PlaceholderText">
    <w:name w:val="Placeholder Text"/>
    <w:basedOn w:val="DefaultParagraphFont"/>
    <w:uiPriority w:val="99"/>
    <w:semiHidden/>
    <w:rsid w:val="001851A9"/>
    <w:rPr>
      <w:color w:val="808080"/>
    </w:rPr>
  </w:style>
  <w:style w:type="paragraph" w:customStyle="1" w:styleId="ContactInfo">
    <w:name w:val="Contact Info"/>
    <w:link w:val="ContactInfoChar"/>
    <w:qFormat/>
    <w:rsid w:val="001851A9"/>
    <w:pPr>
      <w:jc w:val="right"/>
    </w:pPr>
    <w:rPr>
      <w:color w:val="0D0D0D" w:themeColor="text1" w:themeTint="F2"/>
      <w:sz w:val="24"/>
    </w:rPr>
  </w:style>
  <w:style w:type="table" w:styleId="TableGrid">
    <w:name w:val="Table Grid"/>
    <w:basedOn w:val="TableNormal"/>
    <w:uiPriority w:val="59"/>
    <w:rsid w:val="001851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ontactInfoChar">
    <w:name w:val="Contact Info Char"/>
    <w:basedOn w:val="DefaultParagraphFont"/>
    <w:link w:val="ContactInfo"/>
    <w:rsid w:val="001851A9"/>
    <w:rPr>
      <w:color w:val="0D0D0D" w:themeColor="text1" w:themeTint="F2"/>
      <w:sz w:val="24"/>
    </w:rPr>
  </w:style>
  <w:style w:type="paragraph" w:customStyle="1" w:styleId="Name">
    <w:name w:val="Name"/>
    <w:link w:val="NameChar"/>
    <w:qFormat/>
    <w:rsid w:val="00A11C70"/>
    <w:pPr>
      <w:spacing w:after="0" w:line="240" w:lineRule="auto"/>
      <w:jc w:val="right"/>
    </w:pPr>
    <w:rPr>
      <w:rFonts w:asciiTheme="majorHAnsi" w:hAnsiTheme="majorHAnsi"/>
      <w:b/>
      <w:color w:val="262626" w:themeColor="accent6" w:themeShade="80"/>
      <w:sz w:val="32"/>
    </w:rPr>
  </w:style>
  <w:style w:type="character" w:customStyle="1" w:styleId="NameChar">
    <w:name w:val="Name Char"/>
    <w:basedOn w:val="DefaultParagraphFont"/>
    <w:link w:val="Name"/>
    <w:rsid w:val="00A11C70"/>
    <w:rPr>
      <w:rFonts w:asciiTheme="majorHAnsi" w:hAnsiTheme="majorHAnsi"/>
      <w:b/>
      <w:color w:val="262626" w:themeColor="accent6" w:themeShade="8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1A9"/>
    <w:rPr>
      <w:rFonts w:ascii="Tahoma" w:hAnsi="Tahoma" w:cs="Tahoma"/>
      <w:sz w:val="16"/>
      <w:szCs w:val="16"/>
    </w:rPr>
  </w:style>
  <w:style w:type="paragraph" w:customStyle="1" w:styleId="SectionTitle">
    <w:name w:val="Section Title"/>
    <w:basedOn w:val="Normal"/>
    <w:link w:val="SectionTitleChar"/>
    <w:qFormat/>
    <w:rsid w:val="00A11C70"/>
    <w:rPr>
      <w:rFonts w:asciiTheme="majorHAnsi" w:hAnsiTheme="majorHAnsi"/>
      <w:b/>
      <w:color w:val="0D0D0D" w:themeColor="text1" w:themeTint="F2"/>
      <w:sz w:val="26"/>
    </w:rPr>
  </w:style>
  <w:style w:type="character" w:customStyle="1" w:styleId="SectionTitleChar">
    <w:name w:val="Section Title Char"/>
    <w:basedOn w:val="DefaultParagraphFont"/>
    <w:link w:val="SectionTitle"/>
    <w:rsid w:val="00A11C70"/>
    <w:rPr>
      <w:rFonts w:asciiTheme="majorHAnsi" w:hAnsiTheme="majorHAnsi"/>
      <w:b/>
      <w:color w:val="0D0D0D" w:themeColor="text1" w:themeTint="F2"/>
      <w:sz w:val="26"/>
    </w:rPr>
  </w:style>
  <w:style w:type="paragraph" w:customStyle="1" w:styleId="Sectiondetails">
    <w:name w:val="Section details"/>
    <w:basedOn w:val="Normal"/>
    <w:link w:val="SectiondetailsChar"/>
    <w:qFormat/>
    <w:rsid w:val="00A11C70"/>
    <w:pPr>
      <w:spacing w:after="0" w:line="240" w:lineRule="auto"/>
    </w:pPr>
    <w:rPr>
      <w:color w:val="0D0D0D" w:themeColor="text1" w:themeTint="F2"/>
    </w:rPr>
  </w:style>
  <w:style w:type="character" w:customStyle="1" w:styleId="SectiondetailsChar">
    <w:name w:val="Section details Char"/>
    <w:basedOn w:val="DefaultParagraphFont"/>
    <w:link w:val="Sectiondetails"/>
    <w:rsid w:val="00A11C70"/>
    <w:rPr>
      <w:color w:val="0D0D0D" w:themeColor="text1" w:themeTint="F2"/>
    </w:rPr>
  </w:style>
  <w:style w:type="paragraph" w:customStyle="1" w:styleId="Bulletedlist">
    <w:name w:val="Bulleted list"/>
    <w:basedOn w:val="Sectiondetails"/>
    <w:link w:val="BulletedlistChar"/>
    <w:qFormat/>
    <w:rsid w:val="00AA1866"/>
    <w:pPr>
      <w:numPr>
        <w:numId w:val="1"/>
      </w:numPr>
    </w:pPr>
  </w:style>
  <w:style w:type="character" w:customStyle="1" w:styleId="BulletedlistChar">
    <w:name w:val="Bulleted list Char"/>
    <w:basedOn w:val="DefaultParagraphFont"/>
    <w:link w:val="Bulletedlist"/>
    <w:rsid w:val="00AA1866"/>
    <w:rPr>
      <w:color w:val="0D0D0D" w:themeColor="text1" w:themeTint="F2"/>
    </w:rPr>
  </w:style>
  <w:style w:type="character" w:styleId="Hyperlink">
    <w:name w:val="Hyperlink"/>
    <w:uiPriority w:val="99"/>
    <w:rsid w:val="00107D8A"/>
    <w:rPr>
      <w:color w:val="0000FF"/>
      <w:u w:val="single"/>
    </w:rPr>
  </w:style>
  <w:style w:type="character" w:styleId="BookTitle">
    <w:name w:val="Book Title"/>
    <w:uiPriority w:val="33"/>
    <w:qFormat/>
    <w:rsid w:val="00107D8A"/>
    <w:rPr>
      <w:b/>
      <w:bCs/>
      <w:smallCaps/>
      <w:spacing w:val="5"/>
    </w:rPr>
  </w:style>
  <w:style w:type="paragraph" w:styleId="NoSpacing">
    <w:name w:val="No Spacing"/>
    <w:link w:val="NoSpacingChar"/>
    <w:uiPriority w:val="1"/>
    <w:qFormat/>
    <w:rsid w:val="007642FC"/>
    <w:pPr>
      <w:suppressAutoHyphens/>
      <w:spacing w:after="0" w:line="240" w:lineRule="auto"/>
    </w:pPr>
    <w:rPr>
      <w:rFonts w:ascii="Calibri" w:eastAsia="Times New Roman" w:hAnsi="Calibri" w:cs="Calibri"/>
      <w:lang w:val="en-IN" w:eastAsia="ar-SA"/>
    </w:rPr>
  </w:style>
  <w:style w:type="character" w:customStyle="1" w:styleId="NoSpacingChar">
    <w:name w:val="No Spacing Char"/>
    <w:link w:val="NoSpacing"/>
    <w:uiPriority w:val="1"/>
    <w:rsid w:val="007642FC"/>
    <w:rPr>
      <w:rFonts w:ascii="Calibri" w:eastAsia="Times New Roman" w:hAnsi="Calibri" w:cs="Calibri"/>
      <w:lang w:val="en-IN" w:eastAsia="ar-SA"/>
    </w:rPr>
  </w:style>
  <w:style w:type="paragraph" w:customStyle="1" w:styleId="ListParagraph1">
    <w:name w:val="List Paragraph1"/>
    <w:basedOn w:val="Normal"/>
    <w:uiPriority w:val="34"/>
    <w:qFormat/>
    <w:rsid w:val="00287E09"/>
    <w:pPr>
      <w:spacing w:line="240" w:lineRule="auto"/>
      <w:ind w:left="720"/>
      <w:contextualSpacing/>
    </w:pPr>
    <w:rPr>
      <w:rFonts w:ascii="Calibri" w:eastAsia="Times New Roman" w:hAnsi="Calibri" w:cs="Times New Roman"/>
      <w:color w:val="000000"/>
    </w:rPr>
  </w:style>
  <w:style w:type="paragraph" w:styleId="Title">
    <w:name w:val="Title"/>
    <w:basedOn w:val="Normal"/>
    <w:link w:val="TitleChar"/>
    <w:qFormat/>
    <w:rsid w:val="0016455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164555"/>
    <w:rPr>
      <w:rFonts w:ascii="Times New Roman" w:eastAsia="Times New Roman" w:hAnsi="Times New Roman" w:cs="Times New Roman"/>
      <w:b/>
      <w:bCs/>
      <w:sz w:val="20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9D045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4008A"/>
  </w:style>
  <w:style w:type="paragraph" w:styleId="NormalWeb">
    <w:name w:val="Normal (Web)"/>
    <w:basedOn w:val="Normal"/>
    <w:unhideWhenUsed/>
    <w:rsid w:val="00B9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normal-h">
    <w:name w:val="normal-h"/>
    <w:basedOn w:val="DefaultParagraphFont"/>
    <w:rsid w:val="00B9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kavyagowda67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+91-81479-41041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er\AppData\Roaming\Microsoft\Templates\Chron_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EC12F-BAE4-442D-AE1A-2E682CA24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DDB2E9-9AB5-4495-AD54-614F81B9A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Chron_Resume.dotx</Template>
  <TotalTime>70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</vt:lpstr>
    </vt:vector>
  </TitlesOfParts>
  <Company>Kennametal Inc.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</dc:title>
  <dc:creator>Ram Sandeep</dc:creator>
  <cp:lastModifiedBy>Kavya Govindaiah</cp:lastModifiedBy>
  <cp:revision>24</cp:revision>
  <dcterms:created xsi:type="dcterms:W3CDTF">2019-10-13T15:51:00Z</dcterms:created>
  <dcterms:modified xsi:type="dcterms:W3CDTF">2019-10-13T17:01:00Z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TC103780299990</vt:lpwstr>
  </property>
</Properties>
</file>