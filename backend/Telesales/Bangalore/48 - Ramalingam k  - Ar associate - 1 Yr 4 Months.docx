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CellMar>
          <w:left w:w="115" w:type="dxa"/>
          <w:right w:w="115" w:type="dxa"/>
        </w:tblCellMar>
        <w:tblLook w:val="04A0" w:firstRow="1" w:lastRow="0" w:firstColumn="1" w:lastColumn="0" w:noHBand="0" w:noVBand="1"/>
      </w:tblPr>
      <w:tblGrid>
        <w:gridCol w:w="3828"/>
        <w:gridCol w:w="492"/>
        <w:gridCol w:w="6470"/>
      </w:tblGrid>
      <w:tr w:rsidR="001B2ABD" w14:paraId="79E2DAA0" w14:textId="77777777" w:rsidTr="00F50368">
        <w:trPr>
          <w:trHeight w:val="4410"/>
        </w:trPr>
        <w:tc>
          <w:tcPr>
            <w:tcW w:w="3828" w:type="dxa"/>
            <w:vAlign w:val="bottom"/>
          </w:tcPr>
          <w:p w14:paraId="320A13D1" w14:textId="16626A06" w:rsidR="001B2ABD" w:rsidRDefault="00156A08" w:rsidP="001B2ABD">
            <w:pPr>
              <w:tabs>
                <w:tab w:val="left" w:pos="990"/>
              </w:tabs>
              <w:jc w:val="center"/>
            </w:pPr>
            <w:r>
              <w:rPr>
                <w:noProof/>
              </w:rPr>
              <w:drawing>
                <wp:inline distT="0" distB="0" distL="0" distR="0" wp14:anchorId="0065D19D" wp14:editId="170E4FF6">
                  <wp:extent cx="1768475" cy="2273829"/>
                  <wp:effectExtent l="0" t="0" r="3175" b="0"/>
                  <wp:docPr id="4" name="Picture 4" descr="A person in a suit and ti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in a suit and ti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788236" cy="2299237"/>
                          </a:xfrm>
                          <a:prstGeom prst="rect">
                            <a:avLst/>
                          </a:prstGeom>
                        </pic:spPr>
                      </pic:pic>
                    </a:graphicData>
                  </a:graphic>
                </wp:inline>
              </w:drawing>
            </w:r>
          </w:p>
        </w:tc>
        <w:tc>
          <w:tcPr>
            <w:tcW w:w="492" w:type="dxa"/>
          </w:tcPr>
          <w:p w14:paraId="47A70D4B" w14:textId="77777777" w:rsidR="001B2ABD" w:rsidRDefault="001B2ABD" w:rsidP="000C45FF">
            <w:pPr>
              <w:tabs>
                <w:tab w:val="left" w:pos="990"/>
              </w:tabs>
            </w:pPr>
          </w:p>
        </w:tc>
        <w:tc>
          <w:tcPr>
            <w:tcW w:w="6470" w:type="dxa"/>
            <w:vAlign w:val="bottom"/>
          </w:tcPr>
          <w:p w14:paraId="6EB5E450" w14:textId="28CCA89F" w:rsidR="001B2ABD" w:rsidRPr="00156A08" w:rsidRDefault="00156A08" w:rsidP="001B2ABD">
            <w:pPr>
              <w:pStyle w:val="Title"/>
              <w:rPr>
                <w:sz w:val="72"/>
                <w:szCs w:val="72"/>
              </w:rPr>
            </w:pPr>
            <w:r w:rsidRPr="00156A08">
              <w:rPr>
                <w:sz w:val="72"/>
                <w:szCs w:val="72"/>
              </w:rPr>
              <w:t>Ramalingam k</w:t>
            </w:r>
          </w:p>
          <w:p w14:paraId="5304CABF" w14:textId="25CAA6C0" w:rsidR="001B2ABD" w:rsidRDefault="005E2A30" w:rsidP="001B2ABD">
            <w:pPr>
              <w:pStyle w:val="Subtitle"/>
            </w:pPr>
            <w:r w:rsidRPr="00974917">
              <w:rPr>
                <w:spacing w:val="1"/>
                <w:w w:val="49"/>
              </w:rPr>
              <w:t>Customer Support Executiv</w:t>
            </w:r>
            <w:r w:rsidRPr="00974917">
              <w:rPr>
                <w:spacing w:val="16"/>
                <w:w w:val="49"/>
              </w:rPr>
              <w:t>e</w:t>
            </w:r>
          </w:p>
        </w:tc>
      </w:tr>
      <w:tr w:rsidR="001B2ABD" w14:paraId="325465FA" w14:textId="77777777" w:rsidTr="00F50368">
        <w:tc>
          <w:tcPr>
            <w:tcW w:w="3828" w:type="dxa"/>
          </w:tcPr>
          <w:sdt>
            <w:sdtPr>
              <w:id w:val="-1711873194"/>
              <w:placeholder>
                <w:docPart w:val="0E930653848740129F972202F33E67F5"/>
              </w:placeholder>
              <w:temporary/>
              <w:showingPlcHdr/>
              <w15:appearance w15:val="hidden"/>
            </w:sdtPr>
            <w:sdtContent>
              <w:p w14:paraId="0EEA12C8" w14:textId="77777777" w:rsidR="001B2ABD" w:rsidRDefault="00036450" w:rsidP="00036450">
                <w:pPr>
                  <w:pStyle w:val="Heading3"/>
                </w:pPr>
                <w:r w:rsidRPr="00D5459D">
                  <w:t>Profile</w:t>
                </w:r>
              </w:p>
            </w:sdtContent>
          </w:sdt>
          <w:p w14:paraId="0483B7E2" w14:textId="0BE32A14" w:rsidR="00036450" w:rsidRDefault="00F50368" w:rsidP="00F50368">
            <w:pPr>
              <w:jc w:val="both"/>
            </w:pPr>
            <w:r>
              <w:t>Customer-focused support professional with strong interpersonal skills and a proven ability to build lasting relationships with customers. Skilled in active listening and empathy, able to understand and anticipate customer needs and provide effective solutions. Organized and dependable candidate successful at managing multiple priorities with a positive attitude. Willingness to take on added responsibilities to meet team goals.</w:t>
            </w:r>
          </w:p>
          <w:p w14:paraId="4C320ADB" w14:textId="77777777" w:rsidR="00036450" w:rsidRDefault="00036450" w:rsidP="00F50368">
            <w:pPr>
              <w:jc w:val="both"/>
            </w:pPr>
          </w:p>
          <w:sdt>
            <w:sdtPr>
              <w:id w:val="-1954003311"/>
              <w:placeholder>
                <w:docPart w:val="B46121C9B3FF44AA931F66AF1F01C005"/>
              </w:placeholder>
              <w:temporary/>
              <w:showingPlcHdr/>
              <w15:appearance w15:val="hidden"/>
            </w:sdtPr>
            <w:sdtContent>
              <w:p w14:paraId="36D73E6A" w14:textId="77777777" w:rsidR="00036450" w:rsidRPr="00CB0055" w:rsidRDefault="00CB0055" w:rsidP="00CB0055">
                <w:pPr>
                  <w:pStyle w:val="Heading3"/>
                </w:pPr>
                <w:r w:rsidRPr="00CB0055">
                  <w:t>Contact</w:t>
                </w:r>
              </w:p>
            </w:sdtContent>
          </w:sdt>
          <w:sdt>
            <w:sdtPr>
              <w:id w:val="1111563247"/>
              <w:placeholder>
                <w:docPart w:val="9C3819DF6E65480CAD7039898DED433A"/>
              </w:placeholder>
              <w:temporary/>
              <w:showingPlcHdr/>
              <w15:appearance w15:val="hidden"/>
            </w:sdtPr>
            <w:sdtContent>
              <w:p w14:paraId="7A822D97" w14:textId="77777777" w:rsidR="004D3011" w:rsidRDefault="004D3011" w:rsidP="004D3011">
                <w:r w:rsidRPr="004D3011">
                  <w:t>PHONE:</w:t>
                </w:r>
              </w:p>
            </w:sdtContent>
          </w:sdt>
          <w:p w14:paraId="1F3E88E9" w14:textId="43D28F05" w:rsidR="004D3011" w:rsidRDefault="00F50368" w:rsidP="004D3011">
            <w:r>
              <w:t>9788551732</w:t>
            </w:r>
          </w:p>
          <w:p w14:paraId="3D171269" w14:textId="77777777" w:rsidR="004D3011" w:rsidRDefault="004D3011" w:rsidP="004D3011"/>
          <w:sdt>
            <w:sdtPr>
              <w:id w:val="-240260293"/>
              <w:placeholder>
                <w:docPart w:val="D3BE52B729FF471C8E0F6566BF1623F2"/>
              </w:placeholder>
              <w:temporary/>
              <w:showingPlcHdr/>
              <w15:appearance w15:val="hidden"/>
            </w:sdtPr>
            <w:sdtContent>
              <w:p w14:paraId="392A0FBA" w14:textId="77777777" w:rsidR="004D3011" w:rsidRDefault="004D3011" w:rsidP="004D3011">
                <w:r w:rsidRPr="004D3011">
                  <w:t>EMAIL:</w:t>
                </w:r>
              </w:p>
            </w:sdtContent>
          </w:sdt>
          <w:p w14:paraId="1DAA1449" w14:textId="366297ED" w:rsidR="00036450" w:rsidRPr="00E4381A" w:rsidRDefault="00F50368" w:rsidP="004D3011">
            <w:pPr>
              <w:rPr>
                <w:rStyle w:val="Hyperlink"/>
              </w:rPr>
            </w:pPr>
            <w:r>
              <w:t>k.ramu196@gmail.com</w:t>
            </w:r>
          </w:p>
          <w:p w14:paraId="20D8F376" w14:textId="3BE60318" w:rsidR="004D3011" w:rsidRPr="00CB0055" w:rsidRDefault="00000000" w:rsidP="00CB0055">
            <w:pPr>
              <w:pStyle w:val="Heading3"/>
            </w:pPr>
            <w:sdt>
              <w:sdtPr>
                <w:id w:val="-1444214663"/>
                <w:placeholder>
                  <w:docPart w:val="722A9E975961448FB8A5516A276DAF79"/>
                </w:placeholder>
                <w:temporary/>
                <w:showingPlcHdr/>
                <w15:appearance w15:val="hidden"/>
              </w:sdtPr>
              <w:sdtContent>
                <w:r w:rsidR="00CB0055" w:rsidRPr="00CB0055">
                  <w:t>Hobbies</w:t>
                </w:r>
              </w:sdtContent>
            </w:sdt>
            <w:r w:rsidR="00F50368">
              <w:t xml:space="preserve"> &amp; IN</w:t>
            </w:r>
            <w:r w:rsidR="005E2A30">
              <w:t>TE</w:t>
            </w:r>
            <w:r w:rsidR="00F50368">
              <w:t>REST</w:t>
            </w:r>
          </w:p>
          <w:p w14:paraId="3E00BF86" w14:textId="4A37CFAC" w:rsidR="004D3011" w:rsidRDefault="00F50368" w:rsidP="004D3011">
            <w:r>
              <w:t>Playing Badminton</w:t>
            </w:r>
          </w:p>
          <w:p w14:paraId="3DC0405C" w14:textId="0370D898" w:rsidR="004D3011" w:rsidRDefault="00F50368" w:rsidP="004D3011">
            <w:r>
              <w:t>Collecting Stamp</w:t>
            </w:r>
          </w:p>
          <w:p w14:paraId="1371EA9B" w14:textId="1848373F" w:rsidR="004D3011" w:rsidRDefault="00F50368" w:rsidP="004D3011">
            <w:r>
              <w:t xml:space="preserve">Cycle Riding </w:t>
            </w:r>
          </w:p>
          <w:p w14:paraId="63F14955" w14:textId="77777777" w:rsidR="004D3011" w:rsidRDefault="00F50368" w:rsidP="004D3011">
            <w:r>
              <w:t xml:space="preserve">Reading </w:t>
            </w:r>
            <w:r w:rsidR="005E2A30">
              <w:t>Historical Books</w:t>
            </w:r>
          </w:p>
          <w:p w14:paraId="14420657" w14:textId="79E9CC72" w:rsidR="005E2A30" w:rsidRPr="004D3011" w:rsidRDefault="005E2A30" w:rsidP="004D3011">
            <w:r>
              <w:t>Travelling</w:t>
            </w:r>
          </w:p>
        </w:tc>
        <w:tc>
          <w:tcPr>
            <w:tcW w:w="492" w:type="dxa"/>
          </w:tcPr>
          <w:p w14:paraId="43F9FCC4" w14:textId="77777777" w:rsidR="001B2ABD" w:rsidRDefault="001B2ABD" w:rsidP="000C45FF">
            <w:pPr>
              <w:tabs>
                <w:tab w:val="left" w:pos="990"/>
              </w:tabs>
            </w:pPr>
          </w:p>
        </w:tc>
        <w:tc>
          <w:tcPr>
            <w:tcW w:w="6470" w:type="dxa"/>
          </w:tcPr>
          <w:sdt>
            <w:sdtPr>
              <w:id w:val="1049110328"/>
              <w:placeholder>
                <w:docPart w:val="653BB09879B3403F8C270B86F891E425"/>
              </w:placeholder>
              <w:temporary/>
              <w:showingPlcHdr/>
              <w15:appearance w15:val="hidden"/>
            </w:sdtPr>
            <w:sdtContent>
              <w:p w14:paraId="6862B7C7" w14:textId="77777777" w:rsidR="001B2ABD" w:rsidRDefault="00E25A26" w:rsidP="00036450">
                <w:pPr>
                  <w:pStyle w:val="Heading2"/>
                </w:pPr>
                <w:r w:rsidRPr="00036450">
                  <w:t>EDUCATION</w:t>
                </w:r>
              </w:p>
            </w:sdtContent>
          </w:sdt>
          <w:p w14:paraId="2E313F8F" w14:textId="4B75B528" w:rsidR="00036450" w:rsidRPr="00036450" w:rsidRDefault="00156A08" w:rsidP="00B359E4">
            <w:pPr>
              <w:pStyle w:val="Heading4"/>
            </w:pPr>
            <w:r>
              <w:t>The New College</w:t>
            </w:r>
          </w:p>
          <w:p w14:paraId="32602ADD" w14:textId="5E049826" w:rsidR="00036450" w:rsidRPr="00B359E4" w:rsidRDefault="00156A08" w:rsidP="00B359E4">
            <w:pPr>
              <w:pStyle w:val="Date"/>
            </w:pPr>
            <w:r>
              <w:t>2016</w:t>
            </w:r>
            <w:r w:rsidR="00036450" w:rsidRPr="00B359E4">
              <w:t xml:space="preserve"> </w:t>
            </w:r>
            <w:r>
              <w:t>–</w:t>
            </w:r>
            <w:r w:rsidR="00036450" w:rsidRPr="00B359E4">
              <w:t xml:space="preserve"> </w:t>
            </w:r>
            <w:r>
              <w:t>2018</w:t>
            </w:r>
          </w:p>
          <w:p w14:paraId="2E5938ED" w14:textId="4A67DE2B" w:rsidR="004D3011" w:rsidRDefault="00156A08" w:rsidP="00036450">
            <w:r>
              <w:t>MA English Literature</w:t>
            </w:r>
          </w:p>
          <w:p w14:paraId="0DC300AD" w14:textId="0DE5BFBE" w:rsidR="00156A08" w:rsidRDefault="00156A08" w:rsidP="00036450">
            <w:r>
              <w:t>Completed with 62%</w:t>
            </w:r>
          </w:p>
          <w:p w14:paraId="2FE9B15E" w14:textId="77777777" w:rsidR="00036450" w:rsidRDefault="00036450" w:rsidP="00036450"/>
          <w:p w14:paraId="226CD8C3" w14:textId="44C486A2" w:rsidR="00156A08" w:rsidRPr="00156A08" w:rsidRDefault="00156A08" w:rsidP="00156A08">
            <w:pPr>
              <w:pStyle w:val="Heading4"/>
            </w:pPr>
            <w:r>
              <w:t>Jamal Mohamed College</w:t>
            </w:r>
          </w:p>
          <w:p w14:paraId="26EF5AFC" w14:textId="2EB7DD7C" w:rsidR="00036450" w:rsidRPr="00B359E4" w:rsidRDefault="00156A08" w:rsidP="00B359E4">
            <w:pPr>
              <w:pStyle w:val="Date"/>
            </w:pPr>
            <w:r>
              <w:t>2014</w:t>
            </w:r>
            <w:r w:rsidR="00036450" w:rsidRPr="00B359E4">
              <w:t xml:space="preserve"> - </w:t>
            </w:r>
            <w:r>
              <w:t>2016</w:t>
            </w:r>
          </w:p>
          <w:p w14:paraId="47822CEB" w14:textId="4A3AF9CB" w:rsidR="00036450" w:rsidRDefault="00156A08" w:rsidP="00036450">
            <w:r>
              <w:t>BA English Literature</w:t>
            </w:r>
          </w:p>
          <w:p w14:paraId="538DB0FE" w14:textId="343FC693" w:rsidR="00156A08" w:rsidRDefault="00156A08" w:rsidP="00036450">
            <w:r>
              <w:t>Completed with 57%</w:t>
            </w:r>
          </w:p>
          <w:sdt>
            <w:sdtPr>
              <w:id w:val="1001553383"/>
              <w:placeholder>
                <w:docPart w:val="0B518EFDB9014C3DB95015D28E9AB65C"/>
              </w:placeholder>
              <w:temporary/>
              <w:showingPlcHdr/>
              <w15:appearance w15:val="hidden"/>
            </w:sdtPr>
            <w:sdtContent>
              <w:p w14:paraId="68021620" w14:textId="77777777" w:rsidR="00036450" w:rsidRDefault="00036450" w:rsidP="00036450">
                <w:pPr>
                  <w:pStyle w:val="Heading2"/>
                </w:pPr>
                <w:r w:rsidRPr="00036450">
                  <w:t>WORK EXPERIENCE</w:t>
                </w:r>
              </w:p>
            </w:sdtContent>
          </w:sdt>
          <w:p w14:paraId="3317B2E6" w14:textId="207B33CE" w:rsidR="00036450" w:rsidRDefault="00156A08" w:rsidP="00B359E4">
            <w:pPr>
              <w:pStyle w:val="Heading4"/>
              <w:rPr>
                <w:bCs/>
              </w:rPr>
            </w:pPr>
            <w:r>
              <w:t>HDFC Lif</w:t>
            </w:r>
            <w:r w:rsidR="00013362">
              <w:t>e,</w:t>
            </w:r>
            <w:r w:rsidR="00036450" w:rsidRPr="00036450">
              <w:t xml:space="preserve"> </w:t>
            </w:r>
            <w:r>
              <w:t>Sales Development Manager</w:t>
            </w:r>
          </w:p>
          <w:p w14:paraId="2F370343" w14:textId="31449CA4" w:rsidR="00036450" w:rsidRPr="00036450" w:rsidRDefault="00156A08" w:rsidP="00B359E4">
            <w:pPr>
              <w:pStyle w:val="Date"/>
            </w:pPr>
            <w:r>
              <w:t>March 2021</w:t>
            </w:r>
            <w:r w:rsidR="00036450" w:rsidRPr="00036450">
              <w:t>–</w:t>
            </w:r>
            <w:r>
              <w:t>April 2022</w:t>
            </w:r>
          </w:p>
          <w:p w14:paraId="43D5EEB2" w14:textId="3B5AAE78" w:rsidR="004D3011" w:rsidRDefault="00013362" w:rsidP="00013362">
            <w:r>
              <w:t>Meeting the prospective customers with channel sales team to sell insurance solutions Ensuring quality of business and Persistency.</w:t>
            </w:r>
          </w:p>
          <w:p w14:paraId="20E4061D" w14:textId="09A70AAF" w:rsidR="00013362" w:rsidRDefault="00013362" w:rsidP="00013362">
            <w:r>
              <w:t>Overall, the Front-Line Sales (FLS) need to ensure to Engage Channel Partners, Strive for Customer Satisfaction and Achieve Sales Targets within the deadline.</w:t>
            </w:r>
          </w:p>
          <w:p w14:paraId="1CE4824F" w14:textId="68519A10" w:rsidR="004D3011" w:rsidRDefault="004D3011" w:rsidP="004D3011"/>
          <w:p w14:paraId="1D904463" w14:textId="6EFC57D2" w:rsidR="00013362" w:rsidRDefault="00013362" w:rsidP="004D3011">
            <w:pPr>
              <w:rPr>
                <w:b/>
                <w:bCs/>
              </w:rPr>
            </w:pPr>
            <w:r w:rsidRPr="00013362">
              <w:rPr>
                <w:b/>
                <w:bCs/>
              </w:rPr>
              <w:t>Omega Healthcare</w:t>
            </w:r>
            <w:r>
              <w:rPr>
                <w:b/>
                <w:bCs/>
              </w:rPr>
              <w:t>, Accounts Receivable – Caller</w:t>
            </w:r>
          </w:p>
          <w:p w14:paraId="685CA254" w14:textId="1B2E4E02" w:rsidR="00013362" w:rsidRDefault="00013362" w:rsidP="004D3011">
            <w:r>
              <w:t>June 2022 – Sep 2022</w:t>
            </w:r>
          </w:p>
          <w:p w14:paraId="3463E695" w14:textId="77777777" w:rsidR="00F50368" w:rsidRDefault="00F50368" w:rsidP="00F50368">
            <w:r w:rsidRPr="00F50368">
              <w:t>Worked in call center environment handling manual and automatically dialed outbound calls.</w:t>
            </w:r>
            <w:r>
              <w:t xml:space="preserve"> Prior experience of working in a medical billing company and use of medical billing software. </w:t>
            </w:r>
          </w:p>
          <w:p w14:paraId="64E10FDC" w14:textId="3220EE54" w:rsidR="00F50368" w:rsidRDefault="00F50368" w:rsidP="00F50368">
            <w:r>
              <w:t xml:space="preserve">Knowledge of Healthcare terminology and CPT codes. </w:t>
            </w:r>
          </w:p>
          <w:p w14:paraId="17E0B0B7" w14:textId="7791A257" w:rsidR="00F50368" w:rsidRDefault="00F50368" w:rsidP="00F50368">
            <w:r>
              <w:t xml:space="preserve">I worked in Exact part of Eligibility Verification. </w:t>
            </w:r>
          </w:p>
          <w:p w14:paraId="290DD6FF" w14:textId="12FDC3FD" w:rsidR="00F50368" w:rsidRDefault="00F50368" w:rsidP="00F50368"/>
          <w:p w14:paraId="46FB90B7" w14:textId="4B754B53" w:rsidR="00F50368" w:rsidRDefault="00F50368" w:rsidP="00F50368">
            <w:pPr>
              <w:pStyle w:val="Heading2"/>
              <w:rPr>
                <w:rFonts w:asciiTheme="minorHAnsi" w:eastAsiaTheme="minorEastAsia" w:hAnsiTheme="minorHAnsi" w:cstheme="minorBidi"/>
                <w:sz w:val="18"/>
                <w:szCs w:val="22"/>
              </w:rPr>
            </w:pPr>
            <w:r>
              <w:t>Skills</w:t>
            </w:r>
          </w:p>
          <w:p w14:paraId="70048BD5" w14:textId="1FB27B33" w:rsidR="00F50368" w:rsidRDefault="00F50368" w:rsidP="00F50368">
            <w:pPr>
              <w:pStyle w:val="ListParagraph"/>
              <w:numPr>
                <w:ilvl w:val="0"/>
                <w:numId w:val="1"/>
              </w:numPr>
            </w:pPr>
            <w:r w:rsidRPr="00F50368">
              <w:t>Customer Advising and Referral</w:t>
            </w:r>
            <w:r>
              <w:t xml:space="preserve"> </w:t>
            </w:r>
          </w:p>
          <w:p w14:paraId="1D2D05E2" w14:textId="2D81256B" w:rsidR="005E2A30" w:rsidRDefault="005E2A30" w:rsidP="00F50368">
            <w:pPr>
              <w:pStyle w:val="ListParagraph"/>
              <w:numPr>
                <w:ilvl w:val="0"/>
                <w:numId w:val="1"/>
              </w:numPr>
            </w:pPr>
            <w:r>
              <w:t>Communication in both Vocal and Written</w:t>
            </w:r>
          </w:p>
          <w:p w14:paraId="4E853776" w14:textId="5B88AE92" w:rsidR="005E2A30" w:rsidRDefault="005E2A30" w:rsidP="00F50368">
            <w:pPr>
              <w:pStyle w:val="ListParagraph"/>
              <w:numPr>
                <w:ilvl w:val="0"/>
                <w:numId w:val="1"/>
              </w:numPr>
            </w:pPr>
            <w:r>
              <w:t>Flexible to work in Team Environment</w:t>
            </w:r>
          </w:p>
          <w:p w14:paraId="3A262C95" w14:textId="77777777" w:rsidR="00F50368" w:rsidRDefault="00F50368" w:rsidP="00F50368">
            <w:pPr>
              <w:pStyle w:val="ListParagraph"/>
              <w:numPr>
                <w:ilvl w:val="0"/>
                <w:numId w:val="1"/>
              </w:numPr>
            </w:pPr>
            <w:r>
              <w:t>Customer Account Review</w:t>
            </w:r>
          </w:p>
          <w:p w14:paraId="658920C0" w14:textId="77777777" w:rsidR="00F50368" w:rsidRDefault="00F50368" w:rsidP="00F50368">
            <w:pPr>
              <w:pStyle w:val="ListParagraph"/>
              <w:numPr>
                <w:ilvl w:val="0"/>
                <w:numId w:val="1"/>
              </w:numPr>
            </w:pPr>
            <w:r>
              <w:t>Process Payments</w:t>
            </w:r>
          </w:p>
          <w:p w14:paraId="58BA50AC" w14:textId="77777777" w:rsidR="00F50368" w:rsidRDefault="00F50368" w:rsidP="00F50368">
            <w:pPr>
              <w:pStyle w:val="ListParagraph"/>
              <w:numPr>
                <w:ilvl w:val="0"/>
                <w:numId w:val="1"/>
              </w:numPr>
            </w:pPr>
            <w:r>
              <w:t>Proofreading</w:t>
            </w:r>
          </w:p>
          <w:p w14:paraId="3A17A38A" w14:textId="0F7E704F" w:rsidR="00F50368" w:rsidRDefault="00F50368" w:rsidP="00F50368">
            <w:pPr>
              <w:pStyle w:val="ListParagraph"/>
              <w:numPr>
                <w:ilvl w:val="0"/>
                <w:numId w:val="1"/>
              </w:numPr>
            </w:pPr>
            <w:r>
              <w:t>CRM Software</w:t>
            </w:r>
          </w:p>
          <w:p w14:paraId="00A7511B" w14:textId="6547F8B5" w:rsidR="00974917" w:rsidRDefault="00974917" w:rsidP="00F50368">
            <w:pPr>
              <w:pStyle w:val="ListParagraph"/>
              <w:numPr>
                <w:ilvl w:val="0"/>
                <w:numId w:val="1"/>
              </w:numPr>
            </w:pPr>
            <w:r>
              <w:t>Microsoft Office</w:t>
            </w:r>
          </w:p>
          <w:p w14:paraId="0567D4F6" w14:textId="77777777" w:rsidR="004D3011" w:rsidRDefault="004D3011" w:rsidP="00036450"/>
          <w:p w14:paraId="6C5274B6" w14:textId="7D6D6454" w:rsidR="00036450" w:rsidRPr="004D3011" w:rsidRDefault="00036450" w:rsidP="004D3011">
            <w:pPr>
              <w:rPr>
                <w:color w:val="FFFFFF" w:themeColor="background1"/>
              </w:rPr>
            </w:pPr>
          </w:p>
        </w:tc>
      </w:tr>
    </w:tbl>
    <w:p w14:paraId="6AD8E509" w14:textId="77777777" w:rsidR="0043117B" w:rsidRDefault="00000000" w:rsidP="000C45FF">
      <w:pPr>
        <w:tabs>
          <w:tab w:val="left" w:pos="990"/>
        </w:tabs>
      </w:pPr>
    </w:p>
    <w:sectPr w:rsidR="0043117B" w:rsidSect="000C45FF">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EF06D" w14:textId="77777777" w:rsidR="006E6020" w:rsidRDefault="006E6020" w:rsidP="000C45FF">
      <w:r>
        <w:separator/>
      </w:r>
    </w:p>
  </w:endnote>
  <w:endnote w:type="continuationSeparator" w:id="0">
    <w:p w14:paraId="14A79271" w14:textId="77777777" w:rsidR="006E6020" w:rsidRDefault="006E6020"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FD235" w14:textId="77777777" w:rsidR="006E6020" w:rsidRDefault="006E6020" w:rsidP="000C45FF">
      <w:r>
        <w:separator/>
      </w:r>
    </w:p>
  </w:footnote>
  <w:footnote w:type="continuationSeparator" w:id="0">
    <w:p w14:paraId="7E4AAD03" w14:textId="77777777" w:rsidR="006E6020" w:rsidRDefault="006E6020"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B0C8A" w14:textId="77777777" w:rsidR="000C45FF" w:rsidRDefault="000C45FF">
    <w:pPr>
      <w:pStyle w:val="Header"/>
    </w:pPr>
    <w:r>
      <w:rPr>
        <w:noProof/>
      </w:rPr>
      <w:drawing>
        <wp:anchor distT="0" distB="0" distL="114300" distR="114300" simplePos="0" relativeHeight="251658240" behindDoc="1" locked="0" layoutInCell="1" allowOverlap="1" wp14:anchorId="07575CDF" wp14:editId="3D92791B">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A5D40"/>
    <w:multiLevelType w:val="hybridMultilevel"/>
    <w:tmpl w:val="3A1CA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2378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A08"/>
    <w:rsid w:val="00013362"/>
    <w:rsid w:val="00036450"/>
    <w:rsid w:val="00086A1D"/>
    <w:rsid w:val="00094499"/>
    <w:rsid w:val="000C45FF"/>
    <w:rsid w:val="000E3FD1"/>
    <w:rsid w:val="00112054"/>
    <w:rsid w:val="001317D8"/>
    <w:rsid w:val="001525E1"/>
    <w:rsid w:val="00156A08"/>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E2A30"/>
    <w:rsid w:val="005E39D5"/>
    <w:rsid w:val="00600670"/>
    <w:rsid w:val="0062123A"/>
    <w:rsid w:val="00646E75"/>
    <w:rsid w:val="006771D0"/>
    <w:rsid w:val="006E6020"/>
    <w:rsid w:val="00715FCB"/>
    <w:rsid w:val="00743101"/>
    <w:rsid w:val="00764C9F"/>
    <w:rsid w:val="007775E1"/>
    <w:rsid w:val="007867A0"/>
    <w:rsid w:val="007927F5"/>
    <w:rsid w:val="00802CA0"/>
    <w:rsid w:val="009260CD"/>
    <w:rsid w:val="00940A66"/>
    <w:rsid w:val="00952C25"/>
    <w:rsid w:val="00974917"/>
    <w:rsid w:val="00A2118D"/>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50368"/>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49B63"/>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semiHidden/>
    <w:qFormat/>
    <w:rsid w:val="00F503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mu\AppData\Roaming\Microsoft\Templates\Bold%20modern%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930653848740129F972202F33E67F5"/>
        <w:category>
          <w:name w:val="General"/>
          <w:gallery w:val="placeholder"/>
        </w:category>
        <w:types>
          <w:type w:val="bbPlcHdr"/>
        </w:types>
        <w:behaviors>
          <w:behavior w:val="content"/>
        </w:behaviors>
        <w:guid w:val="{EF1A0808-E7E0-4568-98FB-D058C9386A23}"/>
      </w:docPartPr>
      <w:docPartBody>
        <w:p w:rsidR="00012301" w:rsidRDefault="00000000">
          <w:pPr>
            <w:pStyle w:val="0E930653848740129F972202F33E67F5"/>
          </w:pPr>
          <w:r w:rsidRPr="00D5459D">
            <w:t>Profile</w:t>
          </w:r>
        </w:p>
      </w:docPartBody>
    </w:docPart>
    <w:docPart>
      <w:docPartPr>
        <w:name w:val="B46121C9B3FF44AA931F66AF1F01C005"/>
        <w:category>
          <w:name w:val="General"/>
          <w:gallery w:val="placeholder"/>
        </w:category>
        <w:types>
          <w:type w:val="bbPlcHdr"/>
        </w:types>
        <w:behaviors>
          <w:behavior w:val="content"/>
        </w:behaviors>
        <w:guid w:val="{758D209E-F35A-4FC9-A7D5-1FA0BA5F7F56}"/>
      </w:docPartPr>
      <w:docPartBody>
        <w:p w:rsidR="00012301" w:rsidRDefault="00000000">
          <w:pPr>
            <w:pStyle w:val="B46121C9B3FF44AA931F66AF1F01C005"/>
          </w:pPr>
          <w:r w:rsidRPr="00CB0055">
            <w:t>Contact</w:t>
          </w:r>
        </w:p>
      </w:docPartBody>
    </w:docPart>
    <w:docPart>
      <w:docPartPr>
        <w:name w:val="9C3819DF6E65480CAD7039898DED433A"/>
        <w:category>
          <w:name w:val="General"/>
          <w:gallery w:val="placeholder"/>
        </w:category>
        <w:types>
          <w:type w:val="bbPlcHdr"/>
        </w:types>
        <w:behaviors>
          <w:behavior w:val="content"/>
        </w:behaviors>
        <w:guid w:val="{6AD5C44A-9830-41B8-AF1D-3BA8F613D732}"/>
      </w:docPartPr>
      <w:docPartBody>
        <w:p w:rsidR="00012301" w:rsidRDefault="00000000">
          <w:pPr>
            <w:pStyle w:val="9C3819DF6E65480CAD7039898DED433A"/>
          </w:pPr>
          <w:r w:rsidRPr="004D3011">
            <w:t>PHONE:</w:t>
          </w:r>
        </w:p>
      </w:docPartBody>
    </w:docPart>
    <w:docPart>
      <w:docPartPr>
        <w:name w:val="D3BE52B729FF471C8E0F6566BF1623F2"/>
        <w:category>
          <w:name w:val="General"/>
          <w:gallery w:val="placeholder"/>
        </w:category>
        <w:types>
          <w:type w:val="bbPlcHdr"/>
        </w:types>
        <w:behaviors>
          <w:behavior w:val="content"/>
        </w:behaviors>
        <w:guid w:val="{AAD6006D-3BFF-4DA4-BF9F-33BDCE8281E0}"/>
      </w:docPartPr>
      <w:docPartBody>
        <w:p w:rsidR="00012301" w:rsidRDefault="00000000">
          <w:pPr>
            <w:pStyle w:val="D3BE52B729FF471C8E0F6566BF1623F2"/>
          </w:pPr>
          <w:r w:rsidRPr="004D3011">
            <w:t>EMAIL:</w:t>
          </w:r>
        </w:p>
      </w:docPartBody>
    </w:docPart>
    <w:docPart>
      <w:docPartPr>
        <w:name w:val="722A9E975961448FB8A5516A276DAF79"/>
        <w:category>
          <w:name w:val="General"/>
          <w:gallery w:val="placeholder"/>
        </w:category>
        <w:types>
          <w:type w:val="bbPlcHdr"/>
        </w:types>
        <w:behaviors>
          <w:behavior w:val="content"/>
        </w:behaviors>
        <w:guid w:val="{E09372CC-85D2-49CD-93CA-BB7DC022AA9E}"/>
      </w:docPartPr>
      <w:docPartBody>
        <w:p w:rsidR="00012301" w:rsidRDefault="00000000">
          <w:pPr>
            <w:pStyle w:val="722A9E975961448FB8A5516A276DAF79"/>
          </w:pPr>
          <w:r w:rsidRPr="00CB0055">
            <w:t>Hobbies</w:t>
          </w:r>
        </w:p>
      </w:docPartBody>
    </w:docPart>
    <w:docPart>
      <w:docPartPr>
        <w:name w:val="653BB09879B3403F8C270B86F891E425"/>
        <w:category>
          <w:name w:val="General"/>
          <w:gallery w:val="placeholder"/>
        </w:category>
        <w:types>
          <w:type w:val="bbPlcHdr"/>
        </w:types>
        <w:behaviors>
          <w:behavior w:val="content"/>
        </w:behaviors>
        <w:guid w:val="{8EF385C0-FE4B-4566-B7A6-E322C48C865F}"/>
      </w:docPartPr>
      <w:docPartBody>
        <w:p w:rsidR="00012301" w:rsidRDefault="00000000">
          <w:pPr>
            <w:pStyle w:val="653BB09879B3403F8C270B86F891E425"/>
          </w:pPr>
          <w:r w:rsidRPr="00036450">
            <w:t>EDUCATION</w:t>
          </w:r>
        </w:p>
      </w:docPartBody>
    </w:docPart>
    <w:docPart>
      <w:docPartPr>
        <w:name w:val="0B518EFDB9014C3DB95015D28E9AB65C"/>
        <w:category>
          <w:name w:val="General"/>
          <w:gallery w:val="placeholder"/>
        </w:category>
        <w:types>
          <w:type w:val="bbPlcHdr"/>
        </w:types>
        <w:behaviors>
          <w:behavior w:val="content"/>
        </w:behaviors>
        <w:guid w:val="{47CD4A7E-332B-4FEC-BCB2-6C1B90DFC6D5}"/>
      </w:docPartPr>
      <w:docPartBody>
        <w:p w:rsidR="00012301" w:rsidRDefault="00000000">
          <w:pPr>
            <w:pStyle w:val="0B518EFDB9014C3DB95015D28E9AB65C"/>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3A9"/>
    <w:rsid w:val="00012301"/>
    <w:rsid w:val="00A83A29"/>
    <w:rsid w:val="00C97A04"/>
    <w:rsid w:val="00CF5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930653848740129F972202F33E67F5">
    <w:name w:val="0E930653848740129F972202F33E67F5"/>
  </w:style>
  <w:style w:type="paragraph" w:customStyle="1" w:styleId="B46121C9B3FF44AA931F66AF1F01C005">
    <w:name w:val="B46121C9B3FF44AA931F66AF1F01C005"/>
  </w:style>
  <w:style w:type="paragraph" w:customStyle="1" w:styleId="9C3819DF6E65480CAD7039898DED433A">
    <w:name w:val="9C3819DF6E65480CAD7039898DED433A"/>
  </w:style>
  <w:style w:type="paragraph" w:customStyle="1" w:styleId="D3BE52B729FF471C8E0F6566BF1623F2">
    <w:name w:val="D3BE52B729FF471C8E0F6566BF1623F2"/>
  </w:style>
  <w:style w:type="character" w:styleId="Hyperlink">
    <w:name w:val="Hyperlink"/>
    <w:basedOn w:val="DefaultParagraphFont"/>
    <w:uiPriority w:val="99"/>
    <w:unhideWhenUsed/>
    <w:rPr>
      <w:color w:val="C45911" w:themeColor="accent2" w:themeShade="BF"/>
      <w:u w:val="single"/>
    </w:rPr>
  </w:style>
  <w:style w:type="paragraph" w:customStyle="1" w:styleId="722A9E975961448FB8A5516A276DAF79">
    <w:name w:val="722A9E975961448FB8A5516A276DAF79"/>
  </w:style>
  <w:style w:type="paragraph" w:customStyle="1" w:styleId="653BB09879B3403F8C270B86F891E425">
    <w:name w:val="653BB09879B3403F8C270B86F891E425"/>
  </w:style>
  <w:style w:type="paragraph" w:customStyle="1" w:styleId="0B518EFDB9014C3DB95015D28E9AB65C">
    <w:name w:val="0B518EFDB9014C3DB95015D28E9AB65C"/>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0</TotalTime>
  <Pages>1</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2023-02-27T16:58:00Z</dcterms:created>
  <dcterms:modified xsi:type="dcterms:W3CDTF">2023-03-03T06:54:00Z</dcterms:modified>
</cp:coreProperties>
</file>